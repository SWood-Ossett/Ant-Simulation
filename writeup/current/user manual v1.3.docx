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B39E2B" w14:textId="77777777" w:rsidR="00260358" w:rsidRDefault="00260358" w:rsidP="00260358">
      <w:pPr>
        <w:pStyle w:val="Title"/>
        <w:jc w:val="center"/>
        <w:rPr>
          <w:sz w:val="160"/>
        </w:rPr>
      </w:pPr>
    </w:p>
    <w:p w14:paraId="1FC7CD69" w14:textId="77777777" w:rsidR="00260358" w:rsidRDefault="00260358" w:rsidP="00260358">
      <w:pPr>
        <w:pStyle w:val="Title"/>
        <w:jc w:val="center"/>
        <w:rPr>
          <w:sz w:val="160"/>
        </w:rPr>
      </w:pPr>
    </w:p>
    <w:p w14:paraId="097AC897" w14:textId="6B760CB3" w:rsidR="00BF772A" w:rsidRDefault="00BF772A" w:rsidP="00260358">
      <w:pPr>
        <w:pStyle w:val="Title"/>
        <w:jc w:val="center"/>
        <w:rPr>
          <w:sz w:val="160"/>
        </w:rPr>
      </w:pPr>
      <w:r w:rsidRPr="00260358">
        <w:rPr>
          <w:sz w:val="160"/>
        </w:rPr>
        <w:t>User manual</w:t>
      </w:r>
    </w:p>
    <w:p w14:paraId="4F1FFD4D" w14:textId="160D3662" w:rsidR="00260358" w:rsidRPr="00260358" w:rsidRDefault="00260358" w:rsidP="00260358">
      <w:pPr>
        <w:jc w:val="center"/>
        <w:rPr>
          <w:sz w:val="36"/>
        </w:rPr>
      </w:pPr>
      <w:r w:rsidRPr="00260358">
        <w:rPr>
          <w:sz w:val="36"/>
        </w:rPr>
        <w:t>Ant simulation</w:t>
      </w:r>
    </w:p>
    <w:p w14:paraId="0772B827" w14:textId="2AD22557" w:rsidR="00BF772A" w:rsidRDefault="00BF772A">
      <w:pPr>
        <w:rPr>
          <w:rFonts w:asciiTheme="majorHAnsi" w:eastAsiaTheme="majorEastAsia" w:hAnsiTheme="majorHAnsi" w:cstheme="majorBidi"/>
          <w:spacing w:val="-10"/>
          <w:kern w:val="28"/>
          <w:sz w:val="56"/>
          <w:szCs w:val="56"/>
        </w:rPr>
      </w:pPr>
      <w:r>
        <w:rPr>
          <w:noProof/>
          <w:lang w:eastAsia="en-GB"/>
        </w:rPr>
        <w:drawing>
          <wp:anchor distT="0" distB="0" distL="114300" distR="114300" simplePos="0" relativeHeight="251703296" behindDoc="0" locked="0" layoutInCell="1" allowOverlap="1" wp14:anchorId="613A4EE0" wp14:editId="4AE27F9C">
            <wp:simplePos x="0" y="0"/>
            <wp:positionH relativeFrom="margin">
              <wp:align>right</wp:align>
            </wp:positionH>
            <wp:positionV relativeFrom="paragraph">
              <wp:posOffset>5671185</wp:posOffset>
            </wp:positionV>
            <wp:extent cx="5734050" cy="2733675"/>
            <wp:effectExtent l="0" t="0" r="0" b="9525"/>
            <wp:wrapSquare wrapText="bothSides"/>
            <wp:docPr id="203" name="Picture 203" descr="C:\Dropbox\projects\Ant-Simulation\assests\User Manual\Ant diagram\Ant diagram -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ropbox\projects\Ant-Simulation\assests\User Manual\Ant diagram\Ant diagram - blan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anchor>
        </w:drawing>
      </w:r>
      <w:r>
        <w:br w:type="page"/>
      </w:r>
    </w:p>
    <w:sdt>
      <w:sdtPr>
        <w:rPr>
          <w:rFonts w:asciiTheme="minorHAnsi" w:eastAsiaTheme="minorHAnsi" w:hAnsiTheme="minorHAnsi" w:cstheme="minorBidi"/>
          <w:color w:val="auto"/>
          <w:sz w:val="22"/>
          <w:szCs w:val="22"/>
          <w:lang w:val="en-GB"/>
        </w:rPr>
        <w:id w:val="1402787879"/>
        <w:docPartObj>
          <w:docPartGallery w:val="Table of Contents"/>
          <w:docPartUnique/>
        </w:docPartObj>
      </w:sdtPr>
      <w:sdtEndPr>
        <w:rPr>
          <w:b/>
          <w:bCs/>
          <w:noProof/>
        </w:rPr>
      </w:sdtEndPr>
      <w:sdtContent>
        <w:p w14:paraId="05575E0A" w14:textId="77777777" w:rsidR="00F50322" w:rsidRDefault="00F50322">
          <w:pPr>
            <w:pStyle w:val="TOCHeading"/>
          </w:pPr>
          <w:r>
            <w:t>Table of Contents</w:t>
          </w:r>
        </w:p>
        <w:p w14:paraId="1E4B17FF" w14:textId="77777777" w:rsidR="00F674CC" w:rsidRDefault="00F50322">
          <w:pPr>
            <w:pStyle w:val="TOC1"/>
            <w:tabs>
              <w:tab w:val="right" w:leader="dot" w:pos="9016"/>
            </w:tabs>
            <w:rPr>
              <w:rFonts w:eastAsiaTheme="minorEastAsia"/>
              <w:noProof/>
              <w:lang w:eastAsia="en-GB"/>
            </w:rPr>
          </w:pPr>
          <w:r>
            <w:fldChar w:fldCharType="begin"/>
          </w:r>
          <w:r>
            <w:instrText xml:space="preserve"> TOC \o "1-1" \h \z \u </w:instrText>
          </w:r>
          <w:r>
            <w:fldChar w:fldCharType="separate"/>
          </w:r>
          <w:hyperlink w:anchor="_Toc379148731" w:history="1">
            <w:r w:rsidR="00F674CC" w:rsidRPr="00961B9F">
              <w:rPr>
                <w:rStyle w:val="Hyperlink"/>
                <w:noProof/>
              </w:rPr>
              <w:t>Introduction</w:t>
            </w:r>
            <w:r w:rsidR="00F674CC">
              <w:rPr>
                <w:noProof/>
                <w:webHidden/>
              </w:rPr>
              <w:tab/>
            </w:r>
            <w:r w:rsidR="00F674CC">
              <w:rPr>
                <w:noProof/>
                <w:webHidden/>
              </w:rPr>
              <w:fldChar w:fldCharType="begin"/>
            </w:r>
            <w:r w:rsidR="00F674CC">
              <w:rPr>
                <w:noProof/>
                <w:webHidden/>
              </w:rPr>
              <w:instrText xml:space="preserve"> PAGEREF _Toc379148731 \h </w:instrText>
            </w:r>
            <w:r w:rsidR="00F674CC">
              <w:rPr>
                <w:noProof/>
                <w:webHidden/>
              </w:rPr>
            </w:r>
            <w:r w:rsidR="00F674CC">
              <w:rPr>
                <w:noProof/>
                <w:webHidden/>
              </w:rPr>
              <w:fldChar w:fldCharType="separate"/>
            </w:r>
            <w:r w:rsidR="00F674CC">
              <w:rPr>
                <w:noProof/>
                <w:webHidden/>
              </w:rPr>
              <w:t>2</w:t>
            </w:r>
            <w:r w:rsidR="00F674CC">
              <w:rPr>
                <w:noProof/>
                <w:webHidden/>
              </w:rPr>
              <w:fldChar w:fldCharType="end"/>
            </w:r>
          </w:hyperlink>
        </w:p>
        <w:p w14:paraId="41E44124" w14:textId="77777777" w:rsidR="00F674CC" w:rsidRDefault="006B6EEA">
          <w:pPr>
            <w:pStyle w:val="TOC1"/>
            <w:tabs>
              <w:tab w:val="right" w:leader="dot" w:pos="9016"/>
            </w:tabs>
            <w:rPr>
              <w:rFonts w:eastAsiaTheme="minorEastAsia"/>
              <w:noProof/>
              <w:lang w:eastAsia="en-GB"/>
            </w:rPr>
          </w:pPr>
          <w:hyperlink w:anchor="_Toc379148732" w:history="1">
            <w:r w:rsidR="00F674CC" w:rsidRPr="00961B9F">
              <w:rPr>
                <w:rStyle w:val="Hyperlink"/>
                <w:noProof/>
              </w:rPr>
              <w:t>Simulation overview</w:t>
            </w:r>
            <w:r w:rsidR="00F674CC">
              <w:rPr>
                <w:noProof/>
                <w:webHidden/>
              </w:rPr>
              <w:tab/>
            </w:r>
            <w:r w:rsidR="00F674CC">
              <w:rPr>
                <w:noProof/>
                <w:webHidden/>
              </w:rPr>
              <w:fldChar w:fldCharType="begin"/>
            </w:r>
            <w:r w:rsidR="00F674CC">
              <w:rPr>
                <w:noProof/>
                <w:webHidden/>
              </w:rPr>
              <w:instrText xml:space="preserve"> PAGEREF _Toc379148732 \h </w:instrText>
            </w:r>
            <w:r w:rsidR="00F674CC">
              <w:rPr>
                <w:noProof/>
                <w:webHidden/>
              </w:rPr>
            </w:r>
            <w:r w:rsidR="00F674CC">
              <w:rPr>
                <w:noProof/>
                <w:webHidden/>
              </w:rPr>
              <w:fldChar w:fldCharType="separate"/>
            </w:r>
            <w:r w:rsidR="00F674CC">
              <w:rPr>
                <w:noProof/>
                <w:webHidden/>
              </w:rPr>
              <w:t>3</w:t>
            </w:r>
            <w:r w:rsidR="00F674CC">
              <w:rPr>
                <w:noProof/>
                <w:webHidden/>
              </w:rPr>
              <w:fldChar w:fldCharType="end"/>
            </w:r>
          </w:hyperlink>
        </w:p>
        <w:p w14:paraId="6CA3E20F" w14:textId="77777777" w:rsidR="00F674CC" w:rsidRDefault="006B6EEA">
          <w:pPr>
            <w:pStyle w:val="TOC1"/>
            <w:tabs>
              <w:tab w:val="right" w:leader="dot" w:pos="9016"/>
            </w:tabs>
            <w:rPr>
              <w:rFonts w:eastAsiaTheme="minorEastAsia"/>
              <w:noProof/>
              <w:lang w:eastAsia="en-GB"/>
            </w:rPr>
          </w:pPr>
          <w:hyperlink w:anchor="_Toc379148733" w:history="1">
            <w:r w:rsidR="00F674CC" w:rsidRPr="00961B9F">
              <w:rPr>
                <w:rStyle w:val="Hyperlink"/>
                <w:noProof/>
              </w:rPr>
              <w:t>Installation</w:t>
            </w:r>
            <w:r w:rsidR="00F674CC">
              <w:rPr>
                <w:noProof/>
                <w:webHidden/>
              </w:rPr>
              <w:tab/>
            </w:r>
            <w:r w:rsidR="00F674CC">
              <w:rPr>
                <w:noProof/>
                <w:webHidden/>
              </w:rPr>
              <w:fldChar w:fldCharType="begin"/>
            </w:r>
            <w:r w:rsidR="00F674CC">
              <w:rPr>
                <w:noProof/>
                <w:webHidden/>
              </w:rPr>
              <w:instrText xml:space="preserve"> PAGEREF _Toc379148733 \h </w:instrText>
            </w:r>
            <w:r w:rsidR="00F674CC">
              <w:rPr>
                <w:noProof/>
                <w:webHidden/>
              </w:rPr>
            </w:r>
            <w:r w:rsidR="00F674CC">
              <w:rPr>
                <w:noProof/>
                <w:webHidden/>
              </w:rPr>
              <w:fldChar w:fldCharType="separate"/>
            </w:r>
            <w:r w:rsidR="00F674CC">
              <w:rPr>
                <w:noProof/>
                <w:webHidden/>
              </w:rPr>
              <w:t>5</w:t>
            </w:r>
            <w:r w:rsidR="00F674CC">
              <w:rPr>
                <w:noProof/>
                <w:webHidden/>
              </w:rPr>
              <w:fldChar w:fldCharType="end"/>
            </w:r>
          </w:hyperlink>
        </w:p>
        <w:p w14:paraId="66244D70" w14:textId="77777777" w:rsidR="00F674CC" w:rsidRDefault="006B6EEA">
          <w:pPr>
            <w:pStyle w:val="TOC1"/>
            <w:tabs>
              <w:tab w:val="right" w:leader="dot" w:pos="9016"/>
            </w:tabs>
            <w:rPr>
              <w:rFonts w:eastAsiaTheme="minorEastAsia"/>
              <w:noProof/>
              <w:lang w:eastAsia="en-GB"/>
            </w:rPr>
          </w:pPr>
          <w:hyperlink w:anchor="_Toc379148734" w:history="1">
            <w:r w:rsidR="00F674CC" w:rsidRPr="00961B9F">
              <w:rPr>
                <w:rStyle w:val="Hyperlink"/>
                <w:noProof/>
              </w:rPr>
              <w:t>Layout</w:t>
            </w:r>
            <w:r w:rsidR="00F674CC">
              <w:rPr>
                <w:noProof/>
                <w:webHidden/>
              </w:rPr>
              <w:tab/>
            </w:r>
            <w:r w:rsidR="00F674CC">
              <w:rPr>
                <w:noProof/>
                <w:webHidden/>
              </w:rPr>
              <w:fldChar w:fldCharType="begin"/>
            </w:r>
            <w:r w:rsidR="00F674CC">
              <w:rPr>
                <w:noProof/>
                <w:webHidden/>
              </w:rPr>
              <w:instrText xml:space="preserve"> PAGEREF _Toc379148734 \h </w:instrText>
            </w:r>
            <w:r w:rsidR="00F674CC">
              <w:rPr>
                <w:noProof/>
                <w:webHidden/>
              </w:rPr>
            </w:r>
            <w:r w:rsidR="00F674CC">
              <w:rPr>
                <w:noProof/>
                <w:webHidden/>
              </w:rPr>
              <w:fldChar w:fldCharType="separate"/>
            </w:r>
            <w:r w:rsidR="00F674CC">
              <w:rPr>
                <w:noProof/>
                <w:webHidden/>
              </w:rPr>
              <w:t>6</w:t>
            </w:r>
            <w:r w:rsidR="00F674CC">
              <w:rPr>
                <w:noProof/>
                <w:webHidden/>
              </w:rPr>
              <w:fldChar w:fldCharType="end"/>
            </w:r>
          </w:hyperlink>
        </w:p>
        <w:p w14:paraId="19BBA26C" w14:textId="77777777" w:rsidR="00F674CC" w:rsidRDefault="006B6EEA">
          <w:pPr>
            <w:pStyle w:val="TOC1"/>
            <w:tabs>
              <w:tab w:val="right" w:leader="dot" w:pos="9016"/>
            </w:tabs>
            <w:rPr>
              <w:rFonts w:eastAsiaTheme="minorEastAsia"/>
              <w:noProof/>
              <w:lang w:eastAsia="en-GB"/>
            </w:rPr>
          </w:pPr>
          <w:hyperlink w:anchor="_Toc379148735" w:history="1">
            <w:r w:rsidR="00F674CC" w:rsidRPr="00961B9F">
              <w:rPr>
                <w:rStyle w:val="Hyperlink"/>
                <w:noProof/>
              </w:rPr>
              <w:t>Use</w:t>
            </w:r>
            <w:r w:rsidR="00F674CC">
              <w:rPr>
                <w:noProof/>
                <w:webHidden/>
              </w:rPr>
              <w:tab/>
            </w:r>
            <w:r w:rsidR="00F674CC">
              <w:rPr>
                <w:noProof/>
                <w:webHidden/>
              </w:rPr>
              <w:fldChar w:fldCharType="begin"/>
            </w:r>
            <w:r w:rsidR="00F674CC">
              <w:rPr>
                <w:noProof/>
                <w:webHidden/>
              </w:rPr>
              <w:instrText xml:space="preserve"> PAGEREF _Toc379148735 \h </w:instrText>
            </w:r>
            <w:r w:rsidR="00F674CC">
              <w:rPr>
                <w:noProof/>
                <w:webHidden/>
              </w:rPr>
            </w:r>
            <w:r w:rsidR="00F674CC">
              <w:rPr>
                <w:noProof/>
                <w:webHidden/>
              </w:rPr>
              <w:fldChar w:fldCharType="separate"/>
            </w:r>
            <w:r w:rsidR="00F674CC">
              <w:rPr>
                <w:noProof/>
                <w:webHidden/>
              </w:rPr>
              <w:t>7</w:t>
            </w:r>
            <w:r w:rsidR="00F674CC">
              <w:rPr>
                <w:noProof/>
                <w:webHidden/>
              </w:rPr>
              <w:fldChar w:fldCharType="end"/>
            </w:r>
          </w:hyperlink>
        </w:p>
        <w:p w14:paraId="4E52CFD1" w14:textId="77777777" w:rsidR="00F674CC" w:rsidRDefault="006B6EEA">
          <w:pPr>
            <w:pStyle w:val="TOC1"/>
            <w:tabs>
              <w:tab w:val="right" w:leader="dot" w:pos="9016"/>
            </w:tabs>
            <w:rPr>
              <w:rFonts w:eastAsiaTheme="minorEastAsia"/>
              <w:noProof/>
              <w:lang w:eastAsia="en-GB"/>
            </w:rPr>
          </w:pPr>
          <w:hyperlink w:anchor="_Toc379148736" w:history="1">
            <w:r w:rsidR="00F674CC" w:rsidRPr="00961B9F">
              <w:rPr>
                <w:rStyle w:val="Hyperlink"/>
                <w:noProof/>
              </w:rPr>
              <w:t>Features</w:t>
            </w:r>
            <w:r w:rsidR="00F674CC">
              <w:rPr>
                <w:noProof/>
                <w:webHidden/>
              </w:rPr>
              <w:tab/>
            </w:r>
            <w:r w:rsidR="00F674CC">
              <w:rPr>
                <w:noProof/>
                <w:webHidden/>
              </w:rPr>
              <w:fldChar w:fldCharType="begin"/>
            </w:r>
            <w:r w:rsidR="00F674CC">
              <w:rPr>
                <w:noProof/>
                <w:webHidden/>
              </w:rPr>
              <w:instrText xml:space="preserve"> PAGEREF _Toc379148736 \h </w:instrText>
            </w:r>
            <w:r w:rsidR="00F674CC">
              <w:rPr>
                <w:noProof/>
                <w:webHidden/>
              </w:rPr>
            </w:r>
            <w:r w:rsidR="00F674CC">
              <w:rPr>
                <w:noProof/>
                <w:webHidden/>
              </w:rPr>
              <w:fldChar w:fldCharType="separate"/>
            </w:r>
            <w:r w:rsidR="00F674CC">
              <w:rPr>
                <w:noProof/>
                <w:webHidden/>
              </w:rPr>
              <w:t>14</w:t>
            </w:r>
            <w:r w:rsidR="00F674CC">
              <w:rPr>
                <w:noProof/>
                <w:webHidden/>
              </w:rPr>
              <w:fldChar w:fldCharType="end"/>
            </w:r>
          </w:hyperlink>
        </w:p>
        <w:p w14:paraId="59FB62CF" w14:textId="77777777" w:rsidR="00F674CC" w:rsidRDefault="006B6EEA">
          <w:pPr>
            <w:pStyle w:val="TOC1"/>
            <w:tabs>
              <w:tab w:val="right" w:leader="dot" w:pos="9016"/>
            </w:tabs>
            <w:rPr>
              <w:rFonts w:eastAsiaTheme="minorEastAsia"/>
              <w:noProof/>
              <w:lang w:eastAsia="en-GB"/>
            </w:rPr>
          </w:pPr>
          <w:hyperlink w:anchor="_Toc379148737" w:history="1">
            <w:r w:rsidR="00F674CC" w:rsidRPr="00961B9F">
              <w:rPr>
                <w:rStyle w:val="Hyperlink"/>
                <w:noProof/>
              </w:rPr>
              <w:t>Errors</w:t>
            </w:r>
            <w:r w:rsidR="00F674CC">
              <w:rPr>
                <w:noProof/>
                <w:webHidden/>
              </w:rPr>
              <w:tab/>
            </w:r>
            <w:r w:rsidR="00F674CC">
              <w:rPr>
                <w:noProof/>
                <w:webHidden/>
              </w:rPr>
              <w:fldChar w:fldCharType="begin"/>
            </w:r>
            <w:r w:rsidR="00F674CC">
              <w:rPr>
                <w:noProof/>
                <w:webHidden/>
              </w:rPr>
              <w:instrText xml:space="preserve"> PAGEREF _Toc379148737 \h </w:instrText>
            </w:r>
            <w:r w:rsidR="00F674CC">
              <w:rPr>
                <w:noProof/>
                <w:webHidden/>
              </w:rPr>
            </w:r>
            <w:r w:rsidR="00F674CC">
              <w:rPr>
                <w:noProof/>
                <w:webHidden/>
              </w:rPr>
              <w:fldChar w:fldCharType="separate"/>
            </w:r>
            <w:r w:rsidR="00F674CC">
              <w:rPr>
                <w:noProof/>
                <w:webHidden/>
              </w:rPr>
              <w:t>14</w:t>
            </w:r>
            <w:r w:rsidR="00F674CC">
              <w:rPr>
                <w:noProof/>
                <w:webHidden/>
              </w:rPr>
              <w:fldChar w:fldCharType="end"/>
            </w:r>
          </w:hyperlink>
        </w:p>
        <w:p w14:paraId="69E83963" w14:textId="77777777" w:rsidR="00F50322" w:rsidRDefault="00F50322">
          <w:r>
            <w:fldChar w:fldCharType="end"/>
          </w:r>
        </w:p>
      </w:sdtContent>
    </w:sdt>
    <w:p w14:paraId="0CEE6A94" w14:textId="77777777" w:rsidR="00EB10F0" w:rsidRDefault="00EB10F0" w:rsidP="006F491D">
      <w:pPr>
        <w:pStyle w:val="Heading1"/>
        <w:jc w:val="both"/>
      </w:pPr>
      <w:bookmarkStart w:id="0" w:name="_Toc379148731"/>
      <w:r>
        <w:t>Introduction</w:t>
      </w:r>
      <w:bookmarkEnd w:id="0"/>
    </w:p>
    <w:p w14:paraId="317B5A8D" w14:textId="77777777" w:rsidR="009B7900" w:rsidRDefault="009B7900" w:rsidP="009B7900">
      <w:r>
        <w:t xml:space="preserve">The tool is aimed at </w:t>
      </w:r>
      <w:r w:rsidR="009C39B7">
        <w:t>student’s</w:t>
      </w:r>
      <w:r>
        <w:t xml:space="preserve"> </w:t>
      </w:r>
      <w:r w:rsidR="009C39B7">
        <w:t xml:space="preserve">studying evolution and natural selection in biology. It is primarily an ant simulation which can be used to see concepts such as survival of the fittest, inheritance, mutation and a number of other ideas around evolution. The tool allows the user to interact with the simulation by the altering of ant species characteristics. This allows the user to design ants and see how they evolve over time, </w:t>
      </w:r>
      <w:r w:rsidR="005F27D5">
        <w:t>(</w:t>
      </w:r>
      <w:r w:rsidR="009C39B7">
        <w:t>or die off</w:t>
      </w:r>
      <w:r w:rsidR="005F27D5">
        <w:t xml:space="preserve"> by getting out competed by better adapted ants)</w:t>
      </w:r>
      <w:r w:rsidR="009C39B7">
        <w:t>.</w:t>
      </w:r>
      <w:r w:rsidR="005F27D5">
        <w:t xml:space="preserve"> Ants compete for food which is placed randomly on the map. The best adapted ants will be able to collect more food than other ants and so will be able to survive for longer.</w:t>
      </w:r>
      <w:r w:rsidR="009C39B7">
        <w:t xml:space="preserve"> The tool is a web application and can therefore be accessed within the classroom as well as at home</w:t>
      </w:r>
      <w:r w:rsidR="005F27D5">
        <w:t xml:space="preserve"> with just a web browser</w:t>
      </w:r>
      <w:r w:rsidR="009C39B7">
        <w:t>.</w:t>
      </w:r>
    </w:p>
    <w:p w14:paraId="644DA232" w14:textId="77777777" w:rsidR="009B7900" w:rsidRDefault="009C39B7" w:rsidP="009B7900">
      <w:r>
        <w:rPr>
          <w:noProof/>
          <w:lang w:eastAsia="en-GB"/>
        </w:rPr>
        <w:drawing>
          <wp:inline distT="0" distB="0" distL="0" distR="0" wp14:anchorId="766AE52C" wp14:editId="7DE6CD9B">
            <wp:extent cx="5724525" cy="4010025"/>
            <wp:effectExtent l="0" t="0" r="9525" b="9525"/>
            <wp:docPr id="12" name="Picture 12" descr="C:\Dropbox\projects\Ant-Simulation\assests\User Manual\Use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projects\Ant-Simulation\assests\User Manual\Uses\overvi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154433D" w14:textId="77777777" w:rsidR="009B7900" w:rsidRPr="009B7900" w:rsidRDefault="009B7900" w:rsidP="009B7900">
      <w:pPr>
        <w:pStyle w:val="Heading1"/>
      </w:pPr>
      <w:bookmarkStart w:id="1" w:name="_Toc379148732"/>
      <w:r>
        <w:lastRenderedPageBreak/>
        <w:t>Simulation overview</w:t>
      </w:r>
      <w:bookmarkEnd w:id="1"/>
    </w:p>
    <w:p w14:paraId="68A4444A" w14:textId="77777777" w:rsidR="00EB10F0" w:rsidRDefault="00EB10F0" w:rsidP="006F491D">
      <w:pPr>
        <w:jc w:val="both"/>
      </w:pPr>
      <w:r>
        <w:t>This tool simulates how ant’s characteristics affect behaviour and effectiveness of survival.</w:t>
      </w:r>
      <w:r w:rsidR="006F491D">
        <w:t xml:space="preserve"> It models three types of ants:</w:t>
      </w:r>
    </w:p>
    <w:p w14:paraId="00DCAF84" w14:textId="77777777" w:rsidR="006F491D" w:rsidRDefault="006F491D" w:rsidP="006F491D">
      <w:pPr>
        <w:pStyle w:val="ListParagraph"/>
        <w:numPr>
          <w:ilvl w:val="0"/>
          <w:numId w:val="1"/>
        </w:numPr>
        <w:jc w:val="both"/>
      </w:pPr>
      <w:r w:rsidRPr="006F491D">
        <w:rPr>
          <w:b/>
        </w:rPr>
        <w:t>Worker ants</w:t>
      </w:r>
      <w:r>
        <w:t xml:space="preserve"> – Responsible for finding, collecting and depositing food to the nest.</w:t>
      </w:r>
    </w:p>
    <w:p w14:paraId="2D460C42" w14:textId="77777777" w:rsidR="006F491D" w:rsidRDefault="006F491D" w:rsidP="006F491D">
      <w:pPr>
        <w:pStyle w:val="ListParagraph"/>
        <w:numPr>
          <w:ilvl w:val="0"/>
          <w:numId w:val="1"/>
        </w:numPr>
        <w:jc w:val="both"/>
      </w:pPr>
      <w:r w:rsidRPr="006F491D">
        <w:rPr>
          <w:b/>
        </w:rPr>
        <w:t xml:space="preserve">Soldier ants </w:t>
      </w:r>
      <w:r>
        <w:t>– Responsible for guarding ants of the same species and also attacking ants and nests from other species.</w:t>
      </w:r>
    </w:p>
    <w:p w14:paraId="73510762" w14:textId="77777777" w:rsidR="006F491D" w:rsidRDefault="006F491D" w:rsidP="006F491D">
      <w:pPr>
        <w:pStyle w:val="ListParagraph"/>
        <w:numPr>
          <w:ilvl w:val="0"/>
          <w:numId w:val="1"/>
        </w:numPr>
        <w:jc w:val="both"/>
      </w:pPr>
      <w:r w:rsidRPr="006F491D">
        <w:rPr>
          <w:b/>
        </w:rPr>
        <w:t>Queen ants</w:t>
      </w:r>
      <w:r>
        <w:t xml:space="preserve"> – Responsible for locating a site to create a nest, and then creating a nest.</w:t>
      </w:r>
    </w:p>
    <w:p w14:paraId="069523EB" w14:textId="77777777" w:rsidR="00EB035E" w:rsidRPr="00C821EC" w:rsidRDefault="00C821EC" w:rsidP="00C821EC">
      <w:pPr>
        <w:pStyle w:val="ListParagraph"/>
        <w:shd w:val="clear" w:color="auto" w:fill="F2F2F2" w:themeFill="background1" w:themeFillShade="F2"/>
        <w:jc w:val="both"/>
        <w:rPr>
          <w:i/>
          <w:color w:val="44546A" w:themeColor="text2"/>
          <w:sz w:val="18"/>
        </w:rPr>
      </w:pPr>
      <w:r w:rsidRPr="00C821EC">
        <w:rPr>
          <w:b/>
          <w:noProof/>
          <w:lang w:eastAsia="en-GB"/>
        </w:rPr>
        <w:drawing>
          <wp:anchor distT="0" distB="0" distL="114300" distR="114300" simplePos="0" relativeHeight="251642880" behindDoc="0" locked="0" layoutInCell="1" allowOverlap="1" wp14:anchorId="1A6AA0A2" wp14:editId="23E0F20C">
            <wp:simplePos x="0" y="0"/>
            <wp:positionH relativeFrom="column">
              <wp:posOffset>1533525</wp:posOffset>
            </wp:positionH>
            <wp:positionV relativeFrom="paragraph">
              <wp:posOffset>9525</wp:posOffset>
            </wp:positionV>
            <wp:extent cx="336550" cy="304800"/>
            <wp:effectExtent l="0" t="0" r="6350" b="0"/>
            <wp:wrapSquare wrapText="bothSides"/>
            <wp:docPr id="5" name="Picture 5" descr="C:\Dropbox\projects\Ant-Simulation\assests\User Manual\Ants\Queen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ropbox\projects\Ant-Simulation\assests\User Manual\Ants\Queen 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5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1EC">
        <w:rPr>
          <w:b/>
          <w:noProof/>
          <w:lang w:eastAsia="en-GB"/>
        </w:rPr>
        <w:drawing>
          <wp:anchor distT="0" distB="0" distL="114300" distR="114300" simplePos="0" relativeHeight="251641856" behindDoc="0" locked="0" layoutInCell="1" allowOverlap="1" wp14:anchorId="4A92D927" wp14:editId="07B27813">
            <wp:simplePos x="0" y="0"/>
            <wp:positionH relativeFrom="column">
              <wp:posOffset>1057275</wp:posOffset>
            </wp:positionH>
            <wp:positionV relativeFrom="paragraph">
              <wp:posOffset>9525</wp:posOffset>
            </wp:positionV>
            <wp:extent cx="290830" cy="304800"/>
            <wp:effectExtent l="0" t="0" r="0" b="0"/>
            <wp:wrapSquare wrapText="bothSides"/>
            <wp:docPr id="4" name="Picture 4" descr="C:\Dropbox\projects\Ant-Simulation\assests\User Manual\Ants\Soldier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opbox\projects\Ant-Simulation\assests\User Manual\Ants\Soldier a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83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1EC">
        <w:rPr>
          <w:b/>
          <w:noProof/>
          <w:lang w:eastAsia="en-GB"/>
        </w:rPr>
        <w:drawing>
          <wp:anchor distT="0" distB="0" distL="114300" distR="114300" simplePos="0" relativeHeight="251640832" behindDoc="0" locked="0" layoutInCell="1" allowOverlap="1" wp14:anchorId="1682E0DE" wp14:editId="64B52FD7">
            <wp:simplePos x="0" y="0"/>
            <wp:positionH relativeFrom="column">
              <wp:posOffset>581025</wp:posOffset>
            </wp:positionH>
            <wp:positionV relativeFrom="paragraph">
              <wp:posOffset>9525</wp:posOffset>
            </wp:positionV>
            <wp:extent cx="314325" cy="322580"/>
            <wp:effectExtent l="0" t="0" r="9525" b="1270"/>
            <wp:wrapSquare wrapText="bothSides"/>
            <wp:docPr id="3" name="Picture 3" descr="C:\Dropbox\projects\Ant-Simulation\assests\User Manual\Ants\Worker an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projects\Ant-Simulation\assests\User Manual\Ants\Worker ant (foo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 cy="32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1EC">
        <w:rPr>
          <w:b/>
          <w:noProof/>
          <w:lang w:eastAsia="en-GB"/>
        </w:rPr>
        <w:drawing>
          <wp:anchor distT="0" distB="0" distL="114300" distR="114300" simplePos="0" relativeHeight="251639808" behindDoc="0" locked="0" layoutInCell="1" allowOverlap="1" wp14:anchorId="39211C06" wp14:editId="15F93B20">
            <wp:simplePos x="0" y="0"/>
            <wp:positionH relativeFrom="column">
              <wp:posOffset>66675</wp:posOffset>
            </wp:positionH>
            <wp:positionV relativeFrom="paragraph">
              <wp:posOffset>9525</wp:posOffset>
            </wp:positionV>
            <wp:extent cx="339090" cy="323850"/>
            <wp:effectExtent l="0" t="0" r="3810" b="0"/>
            <wp:wrapSquare wrapText="bothSides"/>
            <wp:docPr id="2" name="Picture 2" descr="C:\Dropbox\projects\Ant-Simulation\assests\User Manual\Ants\Worker ant (no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projects\Ant-Simulation\assests\User Manual\Ants\Worker ant (no foo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1A68" w:rsidRPr="00C821EC">
        <w:rPr>
          <w:i/>
        </w:rPr>
        <w:t>F</w:t>
      </w:r>
      <w:r w:rsidR="00041A68" w:rsidRPr="00C821EC">
        <w:rPr>
          <w:i/>
          <w:color w:val="44546A" w:themeColor="text2"/>
          <w:sz w:val="18"/>
        </w:rPr>
        <w:t>rom left to right – A worker ant, a worker ant carrying food, a soldier ant and a queen ant</w:t>
      </w:r>
    </w:p>
    <w:p w14:paraId="228F9A0E" w14:textId="5B0DA3DE" w:rsidR="006F491D" w:rsidRDefault="00C821EC" w:rsidP="006F491D">
      <w:pPr>
        <w:jc w:val="both"/>
      </w:pPr>
      <w:r>
        <w:rPr>
          <w:noProof/>
          <w:lang w:eastAsia="en-GB"/>
        </w:rPr>
        <mc:AlternateContent>
          <mc:Choice Requires="wpg">
            <w:drawing>
              <wp:anchor distT="0" distB="0" distL="114300" distR="114300" simplePos="0" relativeHeight="251654144" behindDoc="0" locked="0" layoutInCell="1" allowOverlap="1" wp14:anchorId="27C4A9AF" wp14:editId="155E034F">
                <wp:simplePos x="0" y="0"/>
                <wp:positionH relativeFrom="column">
                  <wp:posOffset>47625</wp:posOffset>
                </wp:positionH>
                <wp:positionV relativeFrom="paragraph">
                  <wp:posOffset>11430</wp:posOffset>
                </wp:positionV>
                <wp:extent cx="981710" cy="1152525"/>
                <wp:effectExtent l="0" t="0" r="8890" b="9525"/>
                <wp:wrapSquare wrapText="bothSides"/>
                <wp:docPr id="18" name="Group 18"/>
                <wp:cNvGraphicFramePr/>
                <a:graphic xmlns:a="http://schemas.openxmlformats.org/drawingml/2006/main">
                  <a:graphicData uri="http://schemas.microsoft.com/office/word/2010/wordprocessingGroup">
                    <wpg:wgp>
                      <wpg:cNvGrpSpPr/>
                      <wpg:grpSpPr>
                        <a:xfrm>
                          <a:off x="0" y="0"/>
                          <a:ext cx="981710" cy="1152525"/>
                          <a:chOff x="0" y="0"/>
                          <a:chExt cx="981710" cy="1152525"/>
                        </a:xfrm>
                      </wpg:grpSpPr>
                      <pic:pic xmlns:pic="http://schemas.openxmlformats.org/drawingml/2006/picture">
                        <pic:nvPicPr>
                          <pic:cNvPr id="7" name="Picture 7" descr="C:\Dropbox\projects\Ant-Simulation\assests\User Manual\Food\Food blob.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1710" cy="933450"/>
                          </a:xfrm>
                          <a:prstGeom prst="rect">
                            <a:avLst/>
                          </a:prstGeom>
                          <a:noFill/>
                          <a:ln>
                            <a:noFill/>
                          </a:ln>
                        </pic:spPr>
                      </pic:pic>
                      <wps:wsp>
                        <wps:cNvPr id="15" name="Text Box 15"/>
                        <wps:cNvSpPr txBox="1"/>
                        <wps:spPr>
                          <a:xfrm>
                            <a:off x="0" y="990600"/>
                            <a:ext cx="981710" cy="161925"/>
                          </a:xfrm>
                          <a:prstGeom prst="rect">
                            <a:avLst/>
                          </a:prstGeom>
                          <a:solidFill>
                            <a:schemeClr val="bg1">
                              <a:lumMod val="95000"/>
                            </a:schemeClr>
                          </a:solidFill>
                          <a:ln>
                            <a:noFill/>
                          </a:ln>
                          <a:effectLst/>
                        </wps:spPr>
                        <wps:txbx>
                          <w:txbxContent>
                            <w:p w14:paraId="65D92A9A" w14:textId="77777777" w:rsidR="00152D70" w:rsidRPr="007E3194" w:rsidRDefault="00152D70" w:rsidP="00C821EC">
                              <w:pPr>
                                <w:pStyle w:val="Caption"/>
                                <w:rPr>
                                  <w:noProof/>
                                </w:rPr>
                              </w:pPr>
                              <w:r>
                                <w:rPr>
                                  <w:noProof/>
                                </w:rPr>
                                <w:t>A blob of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27C4A9AF" id="Group 18" o:spid="_x0000_s1026" style="position:absolute;left:0;text-align:left;margin-left:3.75pt;margin-top:.9pt;width:77.3pt;height:90.75pt;z-index:251654144" coordsize="9817,11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&#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817;height:9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6nozDAAAA2gAAAA8AAABkcnMvZG93bnJldi54bWxEj9FqwkAURN8F/2G5Qt/MplJqm7qKsYSK&#10;b037ATfZ2ySYvRuya5L267uC4OMwM2eYzW4yrRiod41lBY9RDIK4tLrhSsH3V7Z8AeE8ssbWMin4&#10;JQe77Xy2wUTbkT9pyH0lAoRdggpq77tESlfWZNBFtiMO3o/tDfog+0rqHscAN61cxfGzNNhwWKix&#10;o0NN5Tm/GAWUlqdsfHo/fPyd5Wthi7RYmVSph8W0fwPhafL38K191ArWcL0SboD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bqejMMAAADaAAAADwAAAAAAAAAAAAAAAACf&#10;AgAAZHJzL2Rvd25yZXYueG1sUEsFBgAAAAAEAAQA9wAAAI8DAAAAAA==&#10;">
                  <v:imagedata r:id="rId14" o:title="Food blob"/>
                  <v:path arrowok="t"/>
                </v:shape>
                <v:shapetype id="_x0000_t202" coordsize="21600,21600" o:spt="202" path="m,l,21600r21600,l21600,xe">
                  <v:stroke joinstyle="miter"/>
                  <v:path gradientshapeok="t" o:connecttype="rect"/>
                </v:shapetype>
                <v:shape id="Text Box 15" o:spid="_x0000_s1028" type="#_x0000_t202" style="position:absolute;top:9906;width:981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IO8AA&#10;AADbAAAADwAAAGRycy9kb3ducmV2LnhtbERPS4vCMBC+C/6HMMLe1lRhl201iijLetmDD1BvQzM2&#10;1WZSmqj13xtB8DYf33PG09ZW4kqNLx0rGPQTEMS50yUXCrab388fED4ga6wck4I7eZhOup0xZtrd&#10;eEXXdShEDGGfoQITQp1J6XNDFn3f1cSRO7rGYoiwKaRu8BbDbSWHSfItLZYcGwzWNDeUn9cXq+CS&#10;ngYyJH/twdAi3e8oTXPzr9RHr52NQARqw1v8ci91nP8Fz1/iAX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nIO8AAAADbAAAADwAAAAAAAAAAAAAAAACYAgAAZHJzL2Rvd25y&#10;ZXYueG1sUEsFBgAAAAAEAAQA9QAAAIUDAAAAAA==&#10;" fillcolor="#f2f2f2 [3052]" stroked="f">
                  <v:textbox inset="0,0,0,0">
                    <w:txbxContent>
                      <w:p w14:paraId="65D92A9A" w14:textId="77777777" w:rsidR="00C821EC" w:rsidRPr="007E3194" w:rsidRDefault="00C821EC" w:rsidP="00C821EC">
                        <w:pPr>
                          <w:pStyle w:val="Caption"/>
                          <w:rPr>
                            <w:noProof/>
                          </w:rPr>
                        </w:pPr>
                        <w:r>
                          <w:rPr>
                            <w:noProof/>
                          </w:rPr>
                          <w:t>A blob of food</w:t>
                        </w:r>
                      </w:p>
                    </w:txbxContent>
                  </v:textbox>
                </v:shape>
                <w10:wrap type="square"/>
              </v:group>
            </w:pict>
          </mc:Fallback>
        </mc:AlternateContent>
      </w:r>
      <w:r>
        <w:rPr>
          <w:noProof/>
          <w:lang w:eastAsia="en-GB"/>
        </w:rPr>
        <mc:AlternateContent>
          <mc:Choice Requires="wpg">
            <w:drawing>
              <wp:anchor distT="0" distB="0" distL="114300" distR="114300" simplePos="0" relativeHeight="251651072" behindDoc="0" locked="0" layoutInCell="1" allowOverlap="1" wp14:anchorId="42E4737F" wp14:editId="52B1A884">
                <wp:simplePos x="0" y="0"/>
                <wp:positionH relativeFrom="column">
                  <wp:posOffset>4229100</wp:posOffset>
                </wp:positionH>
                <wp:positionV relativeFrom="paragraph">
                  <wp:posOffset>25400</wp:posOffset>
                </wp:positionV>
                <wp:extent cx="1495425" cy="3644265"/>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1495425" cy="3644265"/>
                          <a:chOff x="0" y="0"/>
                          <a:chExt cx="1495425" cy="3644265"/>
                        </a:xfrm>
                      </wpg:grpSpPr>
                      <pic:pic xmlns:pic="http://schemas.openxmlformats.org/drawingml/2006/picture">
                        <pic:nvPicPr>
                          <pic:cNvPr id="8" name="Picture 8" descr="C:\Dropbox\projects\Ant-Simulation\assests\User Manual\Pheromones\Pheromone trial leading to food.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2740025"/>
                          </a:xfrm>
                          <a:prstGeom prst="rect">
                            <a:avLst/>
                          </a:prstGeom>
                          <a:noFill/>
                          <a:ln>
                            <a:noFill/>
                          </a:ln>
                        </pic:spPr>
                      </pic:pic>
                      <wps:wsp>
                        <wps:cNvPr id="13" name="Text Box 13"/>
                        <wps:cNvSpPr txBox="1"/>
                        <wps:spPr>
                          <a:xfrm>
                            <a:off x="0" y="2819400"/>
                            <a:ext cx="1495425" cy="824865"/>
                          </a:xfrm>
                          <a:prstGeom prst="rect">
                            <a:avLst/>
                          </a:prstGeom>
                          <a:solidFill>
                            <a:prstClr val="white"/>
                          </a:solidFill>
                          <a:ln>
                            <a:noFill/>
                          </a:ln>
                          <a:effectLst/>
                        </wps:spPr>
                        <wps:txbx>
                          <w:txbxContent>
                            <w:p w14:paraId="724B1140" w14:textId="77777777" w:rsidR="00152D70" w:rsidRPr="000A13CD" w:rsidRDefault="00152D70" w:rsidP="00C821EC">
                              <w:pPr>
                                <w:pStyle w:val="Caption"/>
                                <w:shd w:val="clear" w:color="auto" w:fill="F2F2F2" w:themeFill="background1" w:themeFillShade="F2"/>
                                <w:rPr>
                                  <w:noProof/>
                                </w:rPr>
                              </w:pPr>
                              <w:proofErr w:type="gramStart"/>
                              <w:r w:rsidRPr="00FD34C8">
                                <w:t>A pheromone trial from food to the nest.</w:t>
                              </w:r>
                              <w:proofErr w:type="gramEnd"/>
                              <w:r w:rsidRPr="00FD34C8">
                                <w:t xml:space="preserve"> It is being followed by a number of ants so returning with food and others looking for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42E4737F" id="Group 14" o:spid="_x0000_s1029" style="position:absolute;left:0;text-align:left;margin-left:333pt;margin-top:2pt;width:117.75pt;height:286.95pt;z-index:251651072" coordsize="14954,36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">
                <v:shape id="Picture 8" o:spid="_x0000_s1030" type="#_x0000_t75" style="position:absolute;width:14954;height:27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uNgi+AAAA2gAAAA8AAABkcnMvZG93bnJldi54bWxET02LwjAQvQv+hzALe7PpVhC3GkWUiseq&#10;K16HZmyLzaQkUbv/3hwW9vh438v1YDrxJOdbywq+khQEcWV1y7WCn3MxmYPwAVljZ5kU/JKH9Wo8&#10;WmKu7YuP9DyFWsQQ9jkqaELocyl91ZBBn9ieOHI36wyGCF0ttcNXDDedzNJ0Jg22HBsa7GnbUHU/&#10;PYyCsLuWj7bM9HR/KKy7FHsqvzOlPj+GzQJEoCH8i//cB60gbo1X4g2Qqz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EuNgi+AAAA2gAAAA8AAAAAAAAAAAAAAAAAnwIAAGRy&#10;cy9kb3ducmV2LnhtbFBLBQYAAAAABAAEAPcAAACKAwAAAAA=&#10;">
                  <v:imagedata r:id="rId16" o:title="Pheromone trial leading to food"/>
                  <v:path arrowok="t"/>
                </v:shape>
                <v:shape id="Text Box 13" o:spid="_x0000_s1031" type="#_x0000_t202" style="position:absolute;top:28194;width:14954;height:8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4B1140" w14:textId="77777777" w:rsidR="00C821EC" w:rsidRPr="000A13CD" w:rsidRDefault="00C821EC" w:rsidP="00C821EC">
                        <w:pPr>
                          <w:pStyle w:val="Caption"/>
                          <w:shd w:val="clear" w:color="auto" w:fill="F2F2F2" w:themeFill="background1" w:themeFillShade="F2"/>
                          <w:rPr>
                            <w:noProof/>
                          </w:rPr>
                        </w:pPr>
                        <w:r w:rsidRPr="00FD34C8">
                          <w:t>A pheromone trial from food to the nest. It is being followed by a number of ants so returning with food and others looking for food.</w:t>
                        </w:r>
                      </w:p>
                    </w:txbxContent>
                  </v:textbox>
                </v:shape>
                <w10:wrap type="square"/>
              </v:group>
            </w:pict>
          </mc:Fallback>
        </mc:AlternateContent>
      </w:r>
      <w:r w:rsidR="006F491D">
        <w:t>The simulation revolves around the ants struggle for food. Food is represented by green blobs. Food is slowly taken away from its original position by worker ants and deposited to the nest. The food is used for creating more ants as well as maintaining the current ants. The darker the colour of the food the more food is concentrated.</w:t>
      </w:r>
      <w:r w:rsidR="006B6EEA">
        <w:t xml:space="preserve"> Food will slowly grow back over time, if it is not all completely gone.</w:t>
      </w:r>
    </w:p>
    <w:p w14:paraId="656CC115" w14:textId="6D229E7A" w:rsidR="0015497D" w:rsidRDefault="0015497D" w:rsidP="006F491D">
      <w:pPr>
        <w:jc w:val="both"/>
      </w:pPr>
      <w:r>
        <w:t xml:space="preserve">Food can be converted into </w:t>
      </w:r>
      <w:r w:rsidR="00D85A01">
        <w:t>health</w:t>
      </w:r>
      <w:r>
        <w:t xml:space="preserve">. Each ant has a certain amount of health which will decrease at a constant rate throughout the simulation. If an ants health drops </w:t>
      </w:r>
      <w:r w:rsidR="00D85A01">
        <w:t>below</w:t>
      </w:r>
      <w:r>
        <w:t xml:space="preserve"> zero the ant will die. To increase an </w:t>
      </w:r>
      <w:r w:rsidR="00D85A01">
        <w:t>ant’s</w:t>
      </w:r>
      <w:r>
        <w:t xml:space="preserve"> health the ant can eat food. Food is converted into health with a fixed ratio. </w:t>
      </w:r>
    </w:p>
    <w:p w14:paraId="71CE8460" w14:textId="50E467BE" w:rsidR="0015497D" w:rsidRDefault="00C821EC" w:rsidP="006F491D">
      <w:pPr>
        <w:jc w:val="both"/>
      </w:pPr>
      <w:r>
        <w:rPr>
          <w:noProof/>
          <w:lang w:eastAsia="en-GB"/>
        </w:rPr>
        <mc:AlternateContent>
          <mc:Choice Requires="wpg">
            <w:drawing>
              <wp:anchor distT="0" distB="0" distL="114300" distR="114300" simplePos="0" relativeHeight="251657216" behindDoc="0" locked="0" layoutInCell="1" allowOverlap="1" wp14:anchorId="2A672808" wp14:editId="049AC059">
                <wp:simplePos x="0" y="0"/>
                <wp:positionH relativeFrom="column">
                  <wp:posOffset>28575</wp:posOffset>
                </wp:positionH>
                <wp:positionV relativeFrom="paragraph">
                  <wp:posOffset>40640</wp:posOffset>
                </wp:positionV>
                <wp:extent cx="596900" cy="87630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596900" cy="876300"/>
                          <a:chOff x="0" y="0"/>
                          <a:chExt cx="596900" cy="876300"/>
                        </a:xfrm>
                      </wpg:grpSpPr>
                      <pic:pic xmlns:pic="http://schemas.openxmlformats.org/drawingml/2006/picture">
                        <pic:nvPicPr>
                          <pic:cNvPr id="6" name="Picture 6" descr="C:\Dropbox\projects\Ant-Simulation\assests\User Manual\Ants\Nests.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 cy="647700"/>
                          </a:xfrm>
                          <a:prstGeom prst="rect">
                            <a:avLst/>
                          </a:prstGeom>
                          <a:noFill/>
                          <a:ln>
                            <a:noFill/>
                          </a:ln>
                        </pic:spPr>
                      </pic:pic>
                      <wps:wsp>
                        <wps:cNvPr id="16" name="Text Box 16"/>
                        <wps:cNvSpPr txBox="1"/>
                        <wps:spPr>
                          <a:xfrm>
                            <a:off x="0" y="704850"/>
                            <a:ext cx="596900" cy="171450"/>
                          </a:xfrm>
                          <a:prstGeom prst="rect">
                            <a:avLst/>
                          </a:prstGeom>
                          <a:solidFill>
                            <a:prstClr val="white"/>
                          </a:solidFill>
                          <a:ln>
                            <a:noFill/>
                          </a:ln>
                          <a:effectLst/>
                        </wps:spPr>
                        <wps:txbx>
                          <w:txbxContent>
                            <w:p w14:paraId="24C461AF" w14:textId="77777777" w:rsidR="00152D70" w:rsidRPr="00CE68EE" w:rsidRDefault="00152D70" w:rsidP="00C821EC">
                              <w:pPr>
                                <w:pStyle w:val="Caption"/>
                                <w:shd w:val="clear" w:color="auto" w:fill="F2F2F2" w:themeFill="background1" w:themeFillShade="F2"/>
                                <w:rPr>
                                  <w:b/>
                                  <w:noProof/>
                                </w:rPr>
                              </w:pPr>
                              <w:r>
                                <w:t>An ant nest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2A672808" id="Group 17" o:spid="_x0000_s1032" style="position:absolute;left:0;text-align:left;margin-left:2.25pt;margin-top:3.2pt;width:47pt;height:69pt;z-index:251657216" coordsize="5969,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">
                <v:shape id="Picture 6" o:spid="_x0000_s1033" type="#_x0000_t75" style="position:absolute;width:5969;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dYU3BAAAA2gAAAA8AAABkcnMvZG93bnJldi54bWxEj82qwjAUhPeC7xCO4EY01UWVahQRpcJd&#10;+bc/Nse22JzUJmrv299cEFwOM/MNs1i1phIvalxpWcF4FIEgzqwuOVdwPu2GMxDOI2usLJOCX3Kw&#10;WnY7C0y0ffOBXkefiwBhl6CCwvs6kdJlBRl0I1sTB+9mG4M+yCaXusF3gJtKTqIolgZLDgsF1rQp&#10;KLsfn0aB8YOf6bNK22ucbc/RPt1tH+lFqX6vXc9BeGr9N/xp77WCGP6vhBs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dYU3BAAAA2gAAAA8AAAAAAAAAAAAAAAAAnwIA&#10;AGRycy9kb3ducmV2LnhtbFBLBQYAAAAABAAEAPcAAACNAwAAAAA=&#10;">
                  <v:imagedata r:id="rId18" o:title="Nests"/>
                  <v:path arrowok="t"/>
                </v:shape>
                <v:shape id="Text Box 16" o:spid="_x0000_s1034" type="#_x0000_t202" style="position:absolute;top:7048;width:596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24C461AF" w14:textId="77777777" w:rsidR="00C821EC" w:rsidRPr="00CE68EE" w:rsidRDefault="00C821EC" w:rsidP="00C821EC">
                        <w:pPr>
                          <w:pStyle w:val="Caption"/>
                          <w:shd w:val="clear" w:color="auto" w:fill="F2F2F2" w:themeFill="background1" w:themeFillShade="F2"/>
                          <w:rPr>
                            <w:b/>
                            <w:noProof/>
                          </w:rPr>
                        </w:pPr>
                        <w:r>
                          <w:t>An ant nest</w:t>
                        </w:r>
                      </w:p>
                    </w:txbxContent>
                  </v:textbox>
                </v:shape>
                <w10:wrap type="square"/>
              </v:group>
            </w:pict>
          </mc:Fallback>
        </mc:AlternateContent>
      </w:r>
      <w:r w:rsidR="006F491D">
        <w:t xml:space="preserve">Ant nests are the birth place of all ants. If a nest has excess food i.e. more than enough for it to survive itself, a new ant can be born. The amount of food an ant </w:t>
      </w:r>
      <w:r w:rsidR="006F491D" w:rsidRPr="006F491D">
        <w:t>costs</w:t>
      </w:r>
      <w:r w:rsidR="006F491D">
        <w:t xml:space="preserve"> is controlled by the ant’s species. The more food the ant costs, the longer it can survive for after it is born. Ants born from a particular nest remain loyal to that nest e.g. a worker born from a particular nest will only deposit food to that nest.</w:t>
      </w:r>
    </w:p>
    <w:p w14:paraId="3463D0A0" w14:textId="1B490540" w:rsidR="006E6278" w:rsidRDefault="006E6278" w:rsidP="006F491D">
      <w:pPr>
        <w:jc w:val="both"/>
      </w:pPr>
      <w:r>
        <w:t xml:space="preserve">Pheromones are chemical trials deposited by worker ants returning with food back to the nest. They are used by ants </w:t>
      </w:r>
      <w:r w:rsidR="006B6EEA">
        <w:t>that</w:t>
      </w:r>
      <w:r>
        <w:t xml:space="preserve"> are looking for food, as they should lead to either a source of food or the nest. The stronger a pheromone trial is (the darker its colour) the more likely an ant will follow it. Over time the pheromones concentration will decrease as they evaporate.</w:t>
      </w:r>
    </w:p>
    <w:p w14:paraId="744757D3" w14:textId="77777777" w:rsidR="00462432" w:rsidRDefault="006E6278" w:rsidP="006F491D">
      <w:pPr>
        <w:jc w:val="both"/>
      </w:pPr>
      <w:r>
        <w:t>Characteristics are features of ants which change their behaviour e.g. the speed characteristic alters how fast an ant can move in the simulation</w:t>
      </w:r>
      <w:r w:rsidR="00462432">
        <w:t xml:space="preserve">, this is an advantage as it allows the ant to more quickly search for food. However </w:t>
      </w:r>
      <w:r w:rsidR="00462432" w:rsidRPr="00462432">
        <w:t xml:space="preserve">favourable </w:t>
      </w:r>
      <w:r w:rsidR="00462432">
        <w:t>characteristics come at a cost, the more useful a characteristic is the more food is lost in the creation of the ant. So a balance is required to find the most efficient or largest growing population of ants. The characteristics which can be changed are:</w:t>
      </w:r>
    </w:p>
    <w:p w14:paraId="7001215A" w14:textId="77777777" w:rsidR="00462432" w:rsidRDefault="00462432" w:rsidP="00462432">
      <w:pPr>
        <w:pStyle w:val="ListParagraph"/>
        <w:numPr>
          <w:ilvl w:val="0"/>
          <w:numId w:val="2"/>
        </w:numPr>
        <w:jc w:val="both"/>
      </w:pPr>
      <w:r w:rsidRPr="00462432">
        <w:rPr>
          <w:b/>
        </w:rPr>
        <w:t>Speed</w:t>
      </w:r>
      <w:r>
        <w:rPr>
          <w:b/>
        </w:rPr>
        <w:t xml:space="preserve"> </w:t>
      </w:r>
      <w:r w:rsidRPr="00462432">
        <w:t>- The speed that an ant can move</w:t>
      </w:r>
      <w:r>
        <w:t>.</w:t>
      </w:r>
    </w:p>
    <w:p w14:paraId="76696284" w14:textId="77777777" w:rsidR="00462432" w:rsidRDefault="00462432" w:rsidP="00462432">
      <w:pPr>
        <w:pStyle w:val="ListParagraph"/>
        <w:numPr>
          <w:ilvl w:val="0"/>
          <w:numId w:val="2"/>
        </w:numPr>
        <w:jc w:val="both"/>
      </w:pPr>
      <w:r>
        <w:rPr>
          <w:b/>
        </w:rPr>
        <w:t xml:space="preserve">Jaw Strength </w:t>
      </w:r>
      <w:r>
        <w:t>– The strength of the ants jaw (determines how much food the ant can carry).</w:t>
      </w:r>
    </w:p>
    <w:p w14:paraId="43F566A7" w14:textId="77777777" w:rsidR="00462432" w:rsidRDefault="00462432" w:rsidP="00462432">
      <w:pPr>
        <w:pStyle w:val="ListParagraph"/>
        <w:numPr>
          <w:ilvl w:val="0"/>
          <w:numId w:val="2"/>
        </w:numPr>
        <w:jc w:val="both"/>
      </w:pPr>
      <w:r>
        <w:rPr>
          <w:b/>
        </w:rPr>
        <w:t xml:space="preserve">Jaw Size </w:t>
      </w:r>
      <w:r>
        <w:t>– The amount of damage a soldier ant can inflict.</w:t>
      </w:r>
    </w:p>
    <w:p w14:paraId="386FE285" w14:textId="77777777" w:rsidR="00462432" w:rsidRDefault="00462432" w:rsidP="00462432">
      <w:pPr>
        <w:pStyle w:val="ListParagraph"/>
        <w:numPr>
          <w:ilvl w:val="0"/>
          <w:numId w:val="2"/>
        </w:numPr>
        <w:jc w:val="both"/>
      </w:pPr>
      <w:r>
        <w:rPr>
          <w:b/>
        </w:rPr>
        <w:t>S</w:t>
      </w:r>
      <w:r w:rsidRPr="00462432">
        <w:rPr>
          <w:b/>
        </w:rPr>
        <w:t>ting</w:t>
      </w:r>
      <w:r>
        <w:rPr>
          <w:b/>
        </w:rPr>
        <w:t xml:space="preserve"> </w:t>
      </w:r>
      <w:r w:rsidRPr="00462432">
        <w:rPr>
          <w:b/>
        </w:rPr>
        <w:t>Size</w:t>
      </w:r>
      <w:r>
        <w:t xml:space="preserve"> – The range which a soldier ant can attack.</w:t>
      </w:r>
    </w:p>
    <w:p w14:paraId="3751D797" w14:textId="77777777" w:rsidR="00462432" w:rsidRDefault="00462432" w:rsidP="00462432">
      <w:pPr>
        <w:pStyle w:val="ListParagraph"/>
        <w:numPr>
          <w:ilvl w:val="0"/>
          <w:numId w:val="2"/>
        </w:numPr>
        <w:jc w:val="both"/>
      </w:pPr>
      <w:r>
        <w:rPr>
          <w:b/>
        </w:rPr>
        <w:t xml:space="preserve">Eyesight – </w:t>
      </w:r>
      <w:r w:rsidRPr="00462432">
        <w:t>The range an ant can see.</w:t>
      </w:r>
    </w:p>
    <w:p w14:paraId="59C89C70" w14:textId="77777777" w:rsidR="00462432" w:rsidRDefault="00462432" w:rsidP="00462432">
      <w:pPr>
        <w:pStyle w:val="ListParagraph"/>
        <w:numPr>
          <w:ilvl w:val="0"/>
          <w:numId w:val="2"/>
        </w:numPr>
        <w:jc w:val="both"/>
      </w:pPr>
      <w:r>
        <w:rPr>
          <w:b/>
        </w:rPr>
        <w:t>Eye Angle –</w:t>
      </w:r>
      <w:r>
        <w:t xml:space="preserve"> The angle through which the ant can see.</w:t>
      </w:r>
    </w:p>
    <w:p w14:paraId="002653B3" w14:textId="77777777" w:rsidR="00462432" w:rsidRDefault="00462432" w:rsidP="00462432">
      <w:pPr>
        <w:pStyle w:val="ListParagraph"/>
        <w:numPr>
          <w:ilvl w:val="0"/>
          <w:numId w:val="2"/>
        </w:numPr>
        <w:jc w:val="both"/>
      </w:pPr>
      <w:r>
        <w:rPr>
          <w:b/>
        </w:rPr>
        <w:t>Antenna Size –</w:t>
      </w:r>
      <w:r>
        <w:t xml:space="preserve"> The angle through which an ant can detect pheromones.</w:t>
      </w:r>
    </w:p>
    <w:p w14:paraId="5965B9CA" w14:textId="77777777" w:rsidR="00462432" w:rsidRDefault="00462432" w:rsidP="00462432">
      <w:pPr>
        <w:pStyle w:val="ListParagraph"/>
        <w:numPr>
          <w:ilvl w:val="0"/>
          <w:numId w:val="2"/>
        </w:numPr>
        <w:jc w:val="both"/>
      </w:pPr>
      <w:r>
        <w:rPr>
          <w:b/>
        </w:rPr>
        <w:t>Pheromone Concentration –</w:t>
      </w:r>
      <w:r>
        <w:t xml:space="preserve"> The concentration of pheromones an ant can secrete.</w:t>
      </w:r>
    </w:p>
    <w:p w14:paraId="2E956A54" w14:textId="77777777" w:rsidR="00462432" w:rsidRDefault="00462432" w:rsidP="00462432">
      <w:pPr>
        <w:pStyle w:val="ListParagraph"/>
        <w:numPr>
          <w:ilvl w:val="0"/>
          <w:numId w:val="2"/>
        </w:numPr>
        <w:jc w:val="both"/>
      </w:pPr>
      <w:r>
        <w:rPr>
          <w:b/>
        </w:rPr>
        <w:t>Nest Position Memory –</w:t>
      </w:r>
      <w:r>
        <w:t xml:space="preserve"> A measure of how well an ant knows where its nest is.</w:t>
      </w:r>
    </w:p>
    <w:p w14:paraId="351CE89D" w14:textId="77777777" w:rsidR="00462432" w:rsidRDefault="00EB035E" w:rsidP="00EB035E">
      <w:pPr>
        <w:pStyle w:val="ListParagraph"/>
        <w:numPr>
          <w:ilvl w:val="0"/>
          <w:numId w:val="2"/>
        </w:numPr>
        <w:jc w:val="both"/>
      </w:pPr>
      <w:r>
        <w:rPr>
          <w:b/>
        </w:rPr>
        <w:lastRenderedPageBreak/>
        <w:t xml:space="preserve">Explorative Influence </w:t>
      </w:r>
      <w:r w:rsidRPr="00EB035E">
        <w:t>– The likelihood of an ant changing its direction e.g. not following pheromones</w:t>
      </w:r>
      <w:r>
        <w:t>.</w:t>
      </w:r>
    </w:p>
    <w:p w14:paraId="3114AF8B" w14:textId="77777777" w:rsidR="00EB035E" w:rsidRDefault="00EB035E" w:rsidP="00EB035E">
      <w:pPr>
        <w:pStyle w:val="ListParagraph"/>
        <w:numPr>
          <w:ilvl w:val="0"/>
          <w:numId w:val="2"/>
        </w:numPr>
        <w:jc w:val="both"/>
      </w:pPr>
      <w:r>
        <w:rPr>
          <w:b/>
        </w:rPr>
        <w:t xml:space="preserve">Pheromone Influence </w:t>
      </w:r>
      <w:r>
        <w:t>– The likelihood of an ant following a pheromone trial.</w:t>
      </w:r>
    </w:p>
    <w:p w14:paraId="019F3F8A" w14:textId="77777777" w:rsidR="00EB035E" w:rsidRDefault="00EB035E" w:rsidP="00EB035E">
      <w:pPr>
        <w:pStyle w:val="ListParagraph"/>
        <w:numPr>
          <w:ilvl w:val="0"/>
          <w:numId w:val="2"/>
        </w:numPr>
        <w:jc w:val="both"/>
      </w:pPr>
      <w:r>
        <w:rPr>
          <w:b/>
        </w:rPr>
        <w:t xml:space="preserve">Worker ant probability </w:t>
      </w:r>
      <w:r>
        <w:t>– The probability of a worker ant being born compared with other types of ants.</w:t>
      </w:r>
    </w:p>
    <w:p w14:paraId="55555504" w14:textId="77777777" w:rsidR="00EB035E" w:rsidRDefault="00EB035E" w:rsidP="00EB035E">
      <w:pPr>
        <w:pStyle w:val="ListParagraph"/>
        <w:numPr>
          <w:ilvl w:val="0"/>
          <w:numId w:val="2"/>
        </w:numPr>
        <w:jc w:val="both"/>
      </w:pPr>
      <w:r>
        <w:rPr>
          <w:b/>
        </w:rPr>
        <w:t xml:space="preserve">Worker ant food cost </w:t>
      </w:r>
      <w:r>
        <w:t>– The amount of food required to create a worker ant (the more health the ant starts with the longer the ant can live before it needs to eat again).</w:t>
      </w:r>
    </w:p>
    <w:p w14:paraId="45AB6A06" w14:textId="77777777" w:rsidR="00EB035E" w:rsidRDefault="00EB035E" w:rsidP="00EB035E">
      <w:pPr>
        <w:pStyle w:val="ListParagraph"/>
        <w:numPr>
          <w:ilvl w:val="0"/>
          <w:numId w:val="2"/>
        </w:numPr>
        <w:jc w:val="both"/>
      </w:pPr>
      <w:r>
        <w:rPr>
          <w:b/>
        </w:rPr>
        <w:t xml:space="preserve">Soldier ant probability </w:t>
      </w:r>
      <w:r>
        <w:t>– The probability of a soldier ant being born compared with other types of ants.</w:t>
      </w:r>
    </w:p>
    <w:p w14:paraId="5C0F38E0" w14:textId="77777777" w:rsidR="00EB035E" w:rsidRDefault="00EB035E" w:rsidP="00EB035E">
      <w:pPr>
        <w:pStyle w:val="ListParagraph"/>
        <w:numPr>
          <w:ilvl w:val="0"/>
          <w:numId w:val="2"/>
        </w:numPr>
        <w:jc w:val="both"/>
      </w:pPr>
      <w:r>
        <w:rPr>
          <w:b/>
        </w:rPr>
        <w:t xml:space="preserve">Soldier ant food cost </w:t>
      </w:r>
      <w:r>
        <w:t>– The amount of food required to create a soldier ant (the more health the ant starts with the longer the ant can live before it needs to eat again).</w:t>
      </w:r>
    </w:p>
    <w:p w14:paraId="4F05DB44" w14:textId="77777777" w:rsidR="00EB035E" w:rsidRDefault="00EB035E" w:rsidP="00EB035E">
      <w:pPr>
        <w:pStyle w:val="ListParagraph"/>
        <w:numPr>
          <w:ilvl w:val="0"/>
          <w:numId w:val="2"/>
        </w:numPr>
        <w:jc w:val="both"/>
      </w:pPr>
      <w:r>
        <w:rPr>
          <w:b/>
        </w:rPr>
        <w:t xml:space="preserve">Queen ant probability </w:t>
      </w:r>
      <w:r>
        <w:t>– The probability of a queen ant being born compared with other types of ants.</w:t>
      </w:r>
    </w:p>
    <w:p w14:paraId="2EB99D24" w14:textId="77777777" w:rsidR="00EB035E" w:rsidRDefault="00EB035E" w:rsidP="00EB035E">
      <w:pPr>
        <w:pStyle w:val="ListParagraph"/>
        <w:numPr>
          <w:ilvl w:val="0"/>
          <w:numId w:val="2"/>
        </w:numPr>
        <w:jc w:val="both"/>
      </w:pPr>
      <w:r>
        <w:rPr>
          <w:b/>
        </w:rPr>
        <w:t xml:space="preserve">Queen ant food cost </w:t>
      </w:r>
      <w:r>
        <w:t>– The amount of food required to create a queen ant (the more health the ant starts with the longer the ant can live before it needs to eat again).</w:t>
      </w:r>
    </w:p>
    <w:p w14:paraId="21CE34F6" w14:textId="77777777" w:rsidR="00EB035E" w:rsidRDefault="00EB035E" w:rsidP="00EB035E">
      <w:pPr>
        <w:pStyle w:val="ListParagraph"/>
        <w:numPr>
          <w:ilvl w:val="0"/>
          <w:numId w:val="2"/>
        </w:numPr>
        <w:jc w:val="both"/>
      </w:pPr>
      <w:r w:rsidRPr="00EB035E">
        <w:rPr>
          <w:b/>
        </w:rPr>
        <w:t xml:space="preserve">Minimum number of Queen </w:t>
      </w:r>
      <w:proofErr w:type="gramStart"/>
      <w:r>
        <w:rPr>
          <w:b/>
        </w:rPr>
        <w:t>s</w:t>
      </w:r>
      <w:r w:rsidRPr="00EB035E">
        <w:rPr>
          <w:b/>
        </w:rPr>
        <w:t>teps</w:t>
      </w:r>
      <w:proofErr w:type="gramEnd"/>
      <w:r>
        <w:t xml:space="preserve"> – The minimum number of steps a queen will take before reaching its nest site.</w:t>
      </w:r>
    </w:p>
    <w:p w14:paraId="7ED294C2" w14:textId="77777777" w:rsidR="00EB035E" w:rsidRDefault="00EB035E" w:rsidP="00EB035E">
      <w:pPr>
        <w:pStyle w:val="ListParagraph"/>
        <w:numPr>
          <w:ilvl w:val="0"/>
          <w:numId w:val="2"/>
        </w:numPr>
        <w:jc w:val="both"/>
      </w:pPr>
      <w:r>
        <w:rPr>
          <w:b/>
        </w:rPr>
        <w:t>Maximum</w:t>
      </w:r>
      <w:r w:rsidRPr="00EB035E">
        <w:rPr>
          <w:b/>
        </w:rPr>
        <w:t xml:space="preserve"> number of Queen </w:t>
      </w:r>
      <w:proofErr w:type="gramStart"/>
      <w:r>
        <w:rPr>
          <w:b/>
        </w:rPr>
        <w:t>s</w:t>
      </w:r>
      <w:r w:rsidRPr="00EB035E">
        <w:rPr>
          <w:b/>
        </w:rPr>
        <w:t>teps</w:t>
      </w:r>
      <w:proofErr w:type="gramEnd"/>
      <w:r>
        <w:t xml:space="preserve"> – The maximum number of steps a queen will take before reaching its nest site.</w:t>
      </w:r>
    </w:p>
    <w:p w14:paraId="6FA1DD0C" w14:textId="77777777" w:rsidR="00EB035E" w:rsidRDefault="00041A68" w:rsidP="00EB035E">
      <w:pPr>
        <w:pStyle w:val="ListParagraph"/>
        <w:numPr>
          <w:ilvl w:val="0"/>
          <w:numId w:val="2"/>
        </w:numPr>
        <w:jc w:val="both"/>
      </w:pPr>
      <w:r>
        <w:rPr>
          <w:noProof/>
          <w:lang w:eastAsia="en-GB"/>
        </w:rPr>
        <w:drawing>
          <wp:anchor distT="0" distB="0" distL="114300" distR="114300" simplePos="0" relativeHeight="251648000" behindDoc="0" locked="0" layoutInCell="1" allowOverlap="1" wp14:anchorId="4DEBD394" wp14:editId="3FD1DB7E">
            <wp:simplePos x="0" y="0"/>
            <wp:positionH relativeFrom="column">
              <wp:posOffset>85725</wp:posOffset>
            </wp:positionH>
            <wp:positionV relativeFrom="paragraph">
              <wp:posOffset>294640</wp:posOffset>
            </wp:positionV>
            <wp:extent cx="5313680" cy="2244725"/>
            <wp:effectExtent l="0" t="0" r="1270" b="3175"/>
            <wp:wrapSquare wrapText="bothSides"/>
            <wp:docPr id="11" name="Picture 11" descr="C:\Dropbox\projects\Ant-Simulation\assests\User Manual\Ant diagram\Ant diagram - l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projects\Ant-Simulation\assests\User Manual\Ant diagram\Ant diagram - lable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983" t="14994" r="5097" b="6197"/>
                    <a:stretch/>
                  </pic:blipFill>
                  <pic:spPr bwMode="auto">
                    <a:xfrm>
                      <a:off x="0" y="0"/>
                      <a:ext cx="5313680"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35E" w:rsidRPr="00EB035E">
        <w:rPr>
          <w:b/>
        </w:rPr>
        <w:t>Reproduction rate</w:t>
      </w:r>
      <w:r w:rsidR="00EB035E">
        <w:t xml:space="preserve"> – The chance of a new ant being born.</w:t>
      </w:r>
    </w:p>
    <w:p w14:paraId="2FA9F7E4" w14:textId="77777777" w:rsidR="00041A68" w:rsidRDefault="00041A68" w:rsidP="00041A68">
      <w:pPr>
        <w:jc w:val="both"/>
      </w:pPr>
    </w:p>
    <w:p w14:paraId="2697BA46" w14:textId="77777777" w:rsidR="00041A68" w:rsidRDefault="00041A68" w:rsidP="00041A68">
      <w:pPr>
        <w:jc w:val="both"/>
      </w:pPr>
    </w:p>
    <w:p w14:paraId="25D1DE1B" w14:textId="4523EDF9" w:rsidR="00462432" w:rsidRDefault="00462432" w:rsidP="00462432">
      <w:pPr>
        <w:jc w:val="both"/>
      </w:pPr>
      <w:r>
        <w:t xml:space="preserve">A species is a specific set of values </w:t>
      </w:r>
      <w:r w:rsidR="00F93033">
        <w:t>for an ant’s characteristics</w:t>
      </w:r>
      <w:r w:rsidR="00D204E9">
        <w:t>. There are many species in the simulation, each has a different colour</w:t>
      </w:r>
      <w:r>
        <w:t xml:space="preserve">. A species values for characteristics can be edited through the interface </w:t>
      </w:r>
      <w:r w:rsidRPr="006E6278">
        <w:rPr>
          <w:highlight w:val="yellow"/>
        </w:rPr>
        <w:t>(see layout)</w:t>
      </w:r>
      <w:r>
        <w:t xml:space="preserve"> however the characteristics of a species have a chance of mutating in the simulation whenever a queen ant is born. If the species does not mutate, the queen will go on to create a nest expanding the spread of the species. However, if a mutation does occur a new species is created and all ants born from the nest which the queen founds will inherit the mutated characteristic. This can be either an advantage or disadvantage on the efficiency of the ant.</w:t>
      </w:r>
    </w:p>
    <w:p w14:paraId="7F428101" w14:textId="77777777" w:rsidR="00586F4D" w:rsidRDefault="00586F4D" w:rsidP="00586F4D">
      <w:pPr>
        <w:jc w:val="both"/>
      </w:pPr>
      <w:r>
        <w:rPr>
          <w:noProof/>
          <w:lang w:eastAsia="en-GB"/>
        </w:rPr>
        <w:lastRenderedPageBreak/>
        <mc:AlternateContent>
          <mc:Choice Requires="wps">
            <w:drawing>
              <wp:anchor distT="0" distB="0" distL="114300" distR="114300" simplePos="0" relativeHeight="251659264" behindDoc="0" locked="0" layoutInCell="1" allowOverlap="1" wp14:anchorId="61CB6B7A" wp14:editId="70DE3D59">
                <wp:simplePos x="0" y="0"/>
                <wp:positionH relativeFrom="column">
                  <wp:posOffset>0</wp:posOffset>
                </wp:positionH>
                <wp:positionV relativeFrom="paragraph">
                  <wp:posOffset>4918075</wp:posOffset>
                </wp:positionV>
                <wp:extent cx="47529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a:effectLst/>
                      </wps:spPr>
                      <wps:txbx>
                        <w:txbxContent>
                          <w:p w14:paraId="7842257C" w14:textId="77777777" w:rsidR="00152D70" w:rsidRPr="00A562AA" w:rsidRDefault="00152D70" w:rsidP="00586F4D">
                            <w:pPr>
                              <w:pStyle w:val="Caption"/>
                              <w:rPr>
                                <w:noProof/>
                              </w:rPr>
                            </w:pPr>
                            <w:r w:rsidRPr="00070070">
                              <w:t>Three different species shown, including 3 nests (two of the same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1CB6B7A" id="Text Box 20" o:spid="_x0000_s1035" type="#_x0000_t202" style="position:absolute;left:0;text-align:left;margin-left:0;margin-top:387.25pt;width:37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8ONQIAAHQ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" stroked="f">
                <v:textbox style="mso-fit-shape-to-text:t" inset="0,0,0,0">
                  <w:txbxContent>
                    <w:p w14:paraId="7842257C" w14:textId="77777777" w:rsidR="00586F4D" w:rsidRPr="00A562AA" w:rsidRDefault="00586F4D" w:rsidP="00586F4D">
                      <w:pPr>
                        <w:pStyle w:val="Caption"/>
                        <w:rPr>
                          <w:noProof/>
                        </w:rPr>
                      </w:pPr>
                      <w:r w:rsidRPr="00070070">
                        <w:t>Three different species shown, including 3 nests (two of the same species)</w:t>
                      </w:r>
                    </w:p>
                  </w:txbxContent>
                </v:textbox>
                <w10:wrap type="square"/>
              </v:shape>
            </w:pict>
          </mc:Fallback>
        </mc:AlternateContent>
      </w:r>
      <w:r>
        <w:rPr>
          <w:noProof/>
          <w:lang w:eastAsia="en-GB"/>
        </w:rPr>
        <w:drawing>
          <wp:anchor distT="0" distB="0" distL="114300" distR="114300" simplePos="0" relativeHeight="251646976" behindDoc="0" locked="0" layoutInCell="1" allowOverlap="1" wp14:anchorId="61D93FE8" wp14:editId="18E4719A">
            <wp:simplePos x="0" y="0"/>
            <wp:positionH relativeFrom="margin">
              <wp:align>left</wp:align>
            </wp:positionH>
            <wp:positionV relativeFrom="paragraph">
              <wp:posOffset>69850</wp:posOffset>
            </wp:positionV>
            <wp:extent cx="4752975" cy="4791075"/>
            <wp:effectExtent l="0" t="0" r="9525" b="9525"/>
            <wp:wrapTopAndBottom/>
            <wp:docPr id="10" name="Picture 10" descr="C:\Dropbox\projects\Ant-Simulation\assests\User Manual\Species\Image showing 3 differnt spe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ropbox\projects\Ant-Simulation\assests\User Manual\Species\Image showing 3 differnt speci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791075"/>
                    </a:xfrm>
                    <a:prstGeom prst="rect">
                      <a:avLst/>
                    </a:prstGeom>
                    <a:noFill/>
                    <a:ln>
                      <a:noFill/>
                    </a:ln>
                  </pic:spPr>
                </pic:pic>
              </a:graphicData>
            </a:graphic>
          </wp:anchor>
        </w:drawing>
      </w:r>
    </w:p>
    <w:p w14:paraId="355C0357" w14:textId="77777777" w:rsidR="00586F4D" w:rsidRPr="00586F4D" w:rsidRDefault="00586F4D" w:rsidP="00586F4D"/>
    <w:p w14:paraId="25F903BD" w14:textId="77777777" w:rsidR="00EB035E" w:rsidRDefault="00EB035E" w:rsidP="00EB035E"/>
    <w:p w14:paraId="5D11290C" w14:textId="77777777" w:rsidR="00205655" w:rsidRDefault="00205655" w:rsidP="00EB035E"/>
    <w:p w14:paraId="7660A4D2" w14:textId="77777777" w:rsidR="00205655" w:rsidRDefault="00205655" w:rsidP="00EB035E"/>
    <w:p w14:paraId="74A008F8" w14:textId="77777777" w:rsidR="00205655" w:rsidRPr="00EB035E" w:rsidRDefault="00205655" w:rsidP="00EB035E"/>
    <w:p w14:paraId="3A84F586" w14:textId="77777777" w:rsidR="00EB10F0" w:rsidRDefault="00EB10F0" w:rsidP="006F491D">
      <w:pPr>
        <w:pStyle w:val="Heading1"/>
        <w:jc w:val="both"/>
      </w:pPr>
      <w:bookmarkStart w:id="2" w:name="_Toc379148733"/>
      <w:r>
        <w:t>Installation</w:t>
      </w:r>
      <w:bookmarkEnd w:id="2"/>
    </w:p>
    <w:p w14:paraId="19CBF105" w14:textId="27F1A06D" w:rsidR="00586F4D" w:rsidRDefault="00586F4D" w:rsidP="00586F4D">
      <w:r>
        <w:t xml:space="preserve">There is no need to install the </w:t>
      </w:r>
      <w:r w:rsidR="00ED7E21">
        <w:t>simulation;</w:t>
      </w:r>
      <w:r>
        <w:t xml:space="preserve"> it can be run via visiting </w:t>
      </w:r>
      <w:r w:rsidR="00ED7E21" w:rsidRPr="00ED7E21">
        <w:rPr>
          <w:highlight w:val="yellow"/>
        </w:rPr>
        <w:t>x</w:t>
      </w:r>
      <w:r>
        <w:t xml:space="preserve"> in a web browser.</w:t>
      </w:r>
    </w:p>
    <w:p w14:paraId="3FEA1067" w14:textId="77777777" w:rsidR="00205655" w:rsidRDefault="00205655" w:rsidP="00205655">
      <w:pPr>
        <w:pStyle w:val="Heading2"/>
      </w:pPr>
      <w:r>
        <w:t>System Requirements</w:t>
      </w:r>
    </w:p>
    <w:tbl>
      <w:tblPr>
        <w:tblStyle w:val="TableGrid"/>
        <w:tblW w:w="0" w:type="auto"/>
        <w:tblLook w:val="04A0" w:firstRow="1" w:lastRow="0" w:firstColumn="1" w:lastColumn="0" w:noHBand="0" w:noVBand="1"/>
      </w:tblPr>
      <w:tblGrid>
        <w:gridCol w:w="3005"/>
        <w:gridCol w:w="3005"/>
        <w:gridCol w:w="3006"/>
      </w:tblGrid>
      <w:tr w:rsidR="00205655" w14:paraId="3C719943" w14:textId="77777777" w:rsidTr="006B6EEA">
        <w:tc>
          <w:tcPr>
            <w:tcW w:w="3005" w:type="dxa"/>
          </w:tcPr>
          <w:p w14:paraId="1184131E" w14:textId="77777777" w:rsidR="00205655" w:rsidRPr="00EB035E" w:rsidRDefault="00205655" w:rsidP="006B6EEA">
            <w:pPr>
              <w:rPr>
                <w:b/>
              </w:rPr>
            </w:pPr>
            <w:r w:rsidRPr="00EB035E">
              <w:rPr>
                <w:b/>
              </w:rPr>
              <w:t>Web browser</w:t>
            </w:r>
          </w:p>
        </w:tc>
        <w:tc>
          <w:tcPr>
            <w:tcW w:w="3005" w:type="dxa"/>
          </w:tcPr>
          <w:p w14:paraId="12DE1542" w14:textId="77777777" w:rsidR="00205655" w:rsidRPr="00EB035E" w:rsidRDefault="00205655" w:rsidP="006B6EEA">
            <w:pPr>
              <w:rPr>
                <w:b/>
              </w:rPr>
            </w:pPr>
            <w:r w:rsidRPr="00EB035E">
              <w:rPr>
                <w:b/>
              </w:rPr>
              <w:t>Minimum required</w:t>
            </w:r>
          </w:p>
        </w:tc>
        <w:tc>
          <w:tcPr>
            <w:tcW w:w="3006" w:type="dxa"/>
          </w:tcPr>
          <w:p w14:paraId="6CE230A8" w14:textId="77777777" w:rsidR="00205655" w:rsidRPr="00EB035E" w:rsidRDefault="00205655" w:rsidP="006B6EEA">
            <w:pPr>
              <w:rPr>
                <w:b/>
              </w:rPr>
            </w:pPr>
            <w:r w:rsidRPr="00EB035E">
              <w:rPr>
                <w:b/>
              </w:rPr>
              <w:t>Recommended version</w:t>
            </w:r>
          </w:p>
        </w:tc>
      </w:tr>
      <w:tr w:rsidR="00205655" w14:paraId="3C2A9A46" w14:textId="77777777" w:rsidTr="006B6EEA">
        <w:tc>
          <w:tcPr>
            <w:tcW w:w="3005" w:type="dxa"/>
          </w:tcPr>
          <w:p w14:paraId="6D117F78" w14:textId="77777777" w:rsidR="00205655" w:rsidRDefault="00205655" w:rsidP="006B6EEA">
            <w:r>
              <w:t>Chrome</w:t>
            </w:r>
          </w:p>
        </w:tc>
        <w:tc>
          <w:tcPr>
            <w:tcW w:w="3005" w:type="dxa"/>
          </w:tcPr>
          <w:p w14:paraId="53542085" w14:textId="77777777" w:rsidR="00205655" w:rsidRDefault="00205655" w:rsidP="006B6EEA">
            <w:r>
              <w:t>4</w:t>
            </w:r>
          </w:p>
        </w:tc>
        <w:tc>
          <w:tcPr>
            <w:tcW w:w="3006" w:type="dxa"/>
          </w:tcPr>
          <w:p w14:paraId="5D7066F5" w14:textId="77777777" w:rsidR="00205655" w:rsidRDefault="00205655" w:rsidP="006B6EEA">
            <w:r>
              <w:t>30 or higher</w:t>
            </w:r>
          </w:p>
        </w:tc>
      </w:tr>
      <w:tr w:rsidR="00205655" w14:paraId="57B5939B" w14:textId="77777777" w:rsidTr="006B6EEA">
        <w:tc>
          <w:tcPr>
            <w:tcW w:w="3005" w:type="dxa"/>
          </w:tcPr>
          <w:p w14:paraId="496D3E07" w14:textId="77777777" w:rsidR="00205655" w:rsidRDefault="00205655" w:rsidP="006B6EEA">
            <w:r>
              <w:t>Firefox</w:t>
            </w:r>
          </w:p>
        </w:tc>
        <w:tc>
          <w:tcPr>
            <w:tcW w:w="3005" w:type="dxa"/>
          </w:tcPr>
          <w:p w14:paraId="7EF18122" w14:textId="77777777" w:rsidR="00205655" w:rsidRDefault="00205655" w:rsidP="006B6EEA">
            <w:r>
              <w:t>4</w:t>
            </w:r>
          </w:p>
        </w:tc>
        <w:tc>
          <w:tcPr>
            <w:tcW w:w="3006" w:type="dxa"/>
          </w:tcPr>
          <w:p w14:paraId="11F3F974" w14:textId="77777777" w:rsidR="00205655" w:rsidRDefault="00205655" w:rsidP="006B6EEA">
            <w:r>
              <w:t>25 or higher</w:t>
            </w:r>
          </w:p>
        </w:tc>
      </w:tr>
      <w:tr w:rsidR="00205655" w14:paraId="5477DFEA" w14:textId="77777777" w:rsidTr="006B6EEA">
        <w:tc>
          <w:tcPr>
            <w:tcW w:w="3005" w:type="dxa"/>
          </w:tcPr>
          <w:p w14:paraId="6BEC918C" w14:textId="77777777" w:rsidR="00205655" w:rsidRDefault="00205655" w:rsidP="006B6EEA">
            <w:r>
              <w:t>Internet Explorer</w:t>
            </w:r>
          </w:p>
        </w:tc>
        <w:tc>
          <w:tcPr>
            <w:tcW w:w="3005" w:type="dxa"/>
          </w:tcPr>
          <w:p w14:paraId="6D98ABCE" w14:textId="77777777" w:rsidR="00205655" w:rsidRDefault="00205655" w:rsidP="006B6EEA">
            <w:r>
              <w:t>10</w:t>
            </w:r>
          </w:p>
        </w:tc>
        <w:tc>
          <w:tcPr>
            <w:tcW w:w="3006" w:type="dxa"/>
          </w:tcPr>
          <w:p w14:paraId="1503F919" w14:textId="77777777" w:rsidR="00205655" w:rsidRDefault="00205655" w:rsidP="006B6EEA">
            <w:r>
              <w:t>11 or higher</w:t>
            </w:r>
          </w:p>
        </w:tc>
      </w:tr>
      <w:tr w:rsidR="00205655" w14:paraId="51AD13CE" w14:textId="77777777" w:rsidTr="006B6EEA">
        <w:tc>
          <w:tcPr>
            <w:tcW w:w="3005" w:type="dxa"/>
          </w:tcPr>
          <w:p w14:paraId="15D5F7D1" w14:textId="77777777" w:rsidR="00205655" w:rsidRDefault="00205655" w:rsidP="006B6EEA">
            <w:r>
              <w:t>Safari</w:t>
            </w:r>
          </w:p>
        </w:tc>
        <w:tc>
          <w:tcPr>
            <w:tcW w:w="3005" w:type="dxa"/>
          </w:tcPr>
          <w:p w14:paraId="4C90BE4E" w14:textId="77777777" w:rsidR="00205655" w:rsidRDefault="00205655" w:rsidP="006B6EEA">
            <w:r>
              <w:t>3.1</w:t>
            </w:r>
          </w:p>
        </w:tc>
        <w:tc>
          <w:tcPr>
            <w:tcW w:w="3006" w:type="dxa"/>
          </w:tcPr>
          <w:p w14:paraId="67E184B5" w14:textId="77777777" w:rsidR="00205655" w:rsidRDefault="00205655" w:rsidP="006B6EEA">
            <w:r>
              <w:t>7.0 or higher</w:t>
            </w:r>
          </w:p>
        </w:tc>
      </w:tr>
    </w:tbl>
    <w:p w14:paraId="77DDAFEE" w14:textId="77777777" w:rsidR="00205655" w:rsidRPr="00586F4D" w:rsidRDefault="00205655" w:rsidP="00586F4D"/>
    <w:p w14:paraId="0EB34576" w14:textId="77777777" w:rsidR="00EB10F0" w:rsidRDefault="00EB10F0" w:rsidP="006F491D">
      <w:pPr>
        <w:pStyle w:val="Heading1"/>
        <w:jc w:val="both"/>
      </w:pPr>
      <w:bookmarkStart w:id="3" w:name="_Toc379148734"/>
      <w:r>
        <w:lastRenderedPageBreak/>
        <w:t>Layout</w:t>
      </w:r>
      <w:bookmarkEnd w:id="3"/>
    </w:p>
    <w:p w14:paraId="0E7C670F" w14:textId="77777777" w:rsidR="00205655" w:rsidRDefault="00205655" w:rsidP="00205655">
      <w:r>
        <w:t>The page is split into three sections, the simulation panel, data panel and configuration panel.</w:t>
      </w:r>
    </w:p>
    <w:p w14:paraId="558A5DD9" w14:textId="77777777" w:rsidR="00205655" w:rsidRDefault="00260A7A" w:rsidP="005F27D5">
      <w:r>
        <w:rPr>
          <w:noProof/>
          <w:lang w:eastAsia="en-GB"/>
        </w:rPr>
        <w:drawing>
          <wp:inline distT="0" distB="0" distL="0" distR="0" wp14:anchorId="5EA7DDBD" wp14:editId="0EE6D493">
            <wp:extent cx="5724525" cy="5600700"/>
            <wp:effectExtent l="0" t="0" r="9525" b="0"/>
            <wp:docPr id="35" name="Picture 35" descr="C:\Dropbox\projects\Ant-Simulation\assests\User Manual\Uses\Webpage main 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ropbox\projects\Ant-Simulation\assests\User Manual\Uses\Webpage main highligh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600700"/>
                    </a:xfrm>
                    <a:prstGeom prst="rect">
                      <a:avLst/>
                    </a:prstGeom>
                    <a:noFill/>
                    <a:ln>
                      <a:noFill/>
                    </a:ln>
                  </pic:spPr>
                </pic:pic>
              </a:graphicData>
            </a:graphic>
          </wp:inline>
        </w:drawing>
      </w:r>
    </w:p>
    <w:p w14:paraId="383F3EE6" w14:textId="77777777" w:rsidR="005F27D5" w:rsidRDefault="005F27D5" w:rsidP="00205655">
      <w:pPr>
        <w:pStyle w:val="Heading2"/>
      </w:pPr>
    </w:p>
    <w:p w14:paraId="6D5CDB10" w14:textId="77777777" w:rsidR="005F27D5" w:rsidRDefault="005F27D5" w:rsidP="00205655">
      <w:pPr>
        <w:pStyle w:val="Heading2"/>
      </w:pPr>
    </w:p>
    <w:p w14:paraId="1E4CE907" w14:textId="77777777" w:rsidR="00205655" w:rsidRDefault="00205655" w:rsidP="00205655">
      <w:pPr>
        <w:pStyle w:val="Heading2"/>
      </w:pPr>
      <w:r>
        <w:t>Simulation panel</w:t>
      </w:r>
    </w:p>
    <w:p w14:paraId="079480E5" w14:textId="77777777" w:rsidR="00205655" w:rsidRDefault="00205655" w:rsidP="00205655">
      <w:r>
        <w:t>Contains the simulation itself, as well as three buttons which are used to control the simulation:</w:t>
      </w:r>
    </w:p>
    <w:p w14:paraId="67219261" w14:textId="77777777" w:rsidR="00205655" w:rsidRDefault="00205655" w:rsidP="00205655">
      <w:pPr>
        <w:pStyle w:val="ListParagraph"/>
        <w:numPr>
          <w:ilvl w:val="0"/>
          <w:numId w:val="4"/>
        </w:numPr>
      </w:pPr>
      <w:r>
        <w:rPr>
          <w:noProof/>
          <w:lang w:eastAsia="en-GB"/>
        </w:rPr>
        <w:drawing>
          <wp:anchor distT="0" distB="0" distL="114300" distR="114300" simplePos="0" relativeHeight="251661312" behindDoc="0" locked="0" layoutInCell="1" allowOverlap="1" wp14:anchorId="3C0D9915" wp14:editId="4875C4A6">
            <wp:simplePos x="0" y="0"/>
            <wp:positionH relativeFrom="margin">
              <wp:posOffset>-57150</wp:posOffset>
            </wp:positionH>
            <wp:positionV relativeFrom="paragraph">
              <wp:posOffset>58420</wp:posOffset>
            </wp:positionV>
            <wp:extent cx="1666875" cy="600075"/>
            <wp:effectExtent l="0" t="0" r="9525" b="9525"/>
            <wp:wrapSquare wrapText="bothSides"/>
            <wp:docPr id="9" name="Picture 9" descr="C:\Dropbox\projects\Ant-Simulation\assests\User Manual\Uses\Time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projects\Ant-Simulation\assests\User Manual\Uses\Time control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6875" cy="600075"/>
                    </a:xfrm>
                    <a:prstGeom prst="rect">
                      <a:avLst/>
                    </a:prstGeom>
                    <a:noFill/>
                    <a:ln>
                      <a:noFill/>
                    </a:ln>
                  </pic:spPr>
                </pic:pic>
              </a:graphicData>
            </a:graphic>
          </wp:anchor>
        </w:drawing>
      </w:r>
      <w:r w:rsidRPr="00205655">
        <w:rPr>
          <w:b/>
        </w:rPr>
        <w:t>Run/Pause</w:t>
      </w:r>
      <w:r>
        <w:t xml:space="preserve"> – Toggle to start and stop the simulation</w:t>
      </w:r>
    </w:p>
    <w:p w14:paraId="0DF96E21" w14:textId="6FB267F0" w:rsidR="00205655" w:rsidRDefault="00A3677F" w:rsidP="00205655">
      <w:pPr>
        <w:pStyle w:val="ListParagraph"/>
        <w:numPr>
          <w:ilvl w:val="0"/>
          <w:numId w:val="4"/>
        </w:numPr>
      </w:pPr>
      <w:r>
        <w:rPr>
          <w:b/>
        </w:rPr>
        <w:t>Step</w:t>
      </w:r>
      <w:r w:rsidR="00205655">
        <w:t xml:space="preserve"> – Move a </w:t>
      </w:r>
      <w:r>
        <w:t>single tick</w:t>
      </w:r>
      <w:r w:rsidR="00205655">
        <w:t xml:space="preserve"> forward in the simulation. Useful if you want to closely observe the ant’s behaviour.</w:t>
      </w:r>
    </w:p>
    <w:p w14:paraId="3502A821" w14:textId="77777777" w:rsidR="00205655" w:rsidRDefault="00205655" w:rsidP="00205655">
      <w:pPr>
        <w:pStyle w:val="ListParagraph"/>
        <w:numPr>
          <w:ilvl w:val="0"/>
          <w:numId w:val="4"/>
        </w:numPr>
      </w:pPr>
      <w:r w:rsidRPr="00205655">
        <w:rPr>
          <w:b/>
        </w:rPr>
        <w:t>Restart</w:t>
      </w:r>
      <w:r>
        <w:t xml:space="preserve"> – Reset the simulation to default settings.</w:t>
      </w:r>
    </w:p>
    <w:p w14:paraId="2A4A4971" w14:textId="77777777" w:rsidR="00A3677F" w:rsidRDefault="00A3677F" w:rsidP="00205655">
      <w:pPr>
        <w:pStyle w:val="Heading2"/>
      </w:pPr>
    </w:p>
    <w:p w14:paraId="7EEC5FD3" w14:textId="7EF03336" w:rsidR="00D80619" w:rsidRDefault="00205655" w:rsidP="00A3677F">
      <w:pPr>
        <w:pStyle w:val="Heading2"/>
      </w:pPr>
      <w:r>
        <w:t>Data panel</w:t>
      </w:r>
    </w:p>
    <w:p w14:paraId="4D252F31" w14:textId="30C851A8" w:rsidR="00205655" w:rsidRDefault="009B063C" w:rsidP="00A93CB3">
      <w:pPr>
        <w:jc w:val="both"/>
        <w:rPr>
          <w:shd w:val="clear" w:color="auto" w:fill="FFFFFF"/>
        </w:rPr>
      </w:pPr>
      <w:r>
        <w:rPr>
          <w:b/>
          <w:noProof/>
          <w:lang w:eastAsia="en-GB"/>
        </w:rPr>
        <w:lastRenderedPageBreak/>
        <mc:AlternateContent>
          <mc:Choice Requires="wpg">
            <w:drawing>
              <wp:anchor distT="0" distB="0" distL="114300" distR="114300" simplePos="0" relativeHeight="251675648" behindDoc="0" locked="0" layoutInCell="1" allowOverlap="1" wp14:anchorId="259EA5F6" wp14:editId="6905E573">
                <wp:simplePos x="0" y="0"/>
                <wp:positionH relativeFrom="margin">
                  <wp:align>left</wp:align>
                </wp:positionH>
                <wp:positionV relativeFrom="paragraph">
                  <wp:posOffset>162560</wp:posOffset>
                </wp:positionV>
                <wp:extent cx="1943100" cy="280035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1943100" cy="2800350"/>
                          <a:chOff x="0" y="0"/>
                          <a:chExt cx="1943100" cy="2800350"/>
                        </a:xfrm>
                      </wpg:grpSpPr>
                      <pic:pic xmlns:pic="http://schemas.openxmlformats.org/drawingml/2006/picture">
                        <pic:nvPicPr>
                          <pic:cNvPr id="30" name="Picture 30" descr="C:\Dropbox\projects\Ant-Simulation\assests\User Manual\Uses\species data (expanded + selected)(updated 01-02-14).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3100" cy="2581275"/>
                          </a:xfrm>
                          <a:prstGeom prst="rect">
                            <a:avLst/>
                          </a:prstGeom>
                          <a:noFill/>
                          <a:ln>
                            <a:noFill/>
                          </a:ln>
                        </pic:spPr>
                      </pic:pic>
                      <wps:wsp>
                        <wps:cNvPr id="31" name="Text Box 31"/>
                        <wps:cNvSpPr txBox="1"/>
                        <wps:spPr>
                          <a:xfrm>
                            <a:off x="0" y="2638425"/>
                            <a:ext cx="1943100" cy="161925"/>
                          </a:xfrm>
                          <a:prstGeom prst="rect">
                            <a:avLst/>
                          </a:prstGeom>
                          <a:solidFill>
                            <a:prstClr val="white"/>
                          </a:solidFill>
                          <a:ln>
                            <a:noFill/>
                          </a:ln>
                          <a:effectLst/>
                        </wps:spPr>
                        <wps:txbx>
                          <w:txbxContent>
                            <w:p w14:paraId="03496747" w14:textId="77777777" w:rsidR="00152D70" w:rsidRDefault="00152D70" w:rsidP="009B063C">
                              <w:pPr>
                                <w:pStyle w:val="Caption"/>
                                <w:shd w:val="clear" w:color="auto" w:fill="F2F2F2" w:themeFill="background1" w:themeFillShade="F2"/>
                                <w:rPr>
                                  <w:noProof/>
                                </w:rPr>
                              </w:pPr>
                              <w:r>
                                <w:t>Species 21</w:t>
                              </w:r>
                              <w:r w:rsidRPr="00F54F15">
                                <w:t xml:space="preserve"> is expanded and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259EA5F6" id="Group 32" o:spid="_x0000_s1036" style="position:absolute;left:0;text-align:left;margin-left:0;margin-top:12.8pt;width:153pt;height:220.5pt;z-index:251675648;mso-position-horizontal:left;mso-position-horizontal-relative:margin" coordsize="19431,2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">
                <v:shape id="Picture 30" o:spid="_x0000_s1037" type="#_x0000_t75" style="position:absolute;width:19431;height:25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XIle+AAAA2wAAAA8AAABkcnMvZG93bnJldi54bWxET8uKwjAU3Q/4D+EK7sbUR1WqUVRQ3Mk4&#10;gttLc22KzU1pota/NwvB5eG8F6vWVuJBjS8dKxj0ExDEudMlFwrO/7vfGQgfkDVWjknBizyslp2f&#10;BWbaPfmPHqdQiBjCPkMFJoQ6k9Lnhiz6vquJI3d1jcUQYVNI3eAzhttKDpNkIi2WHBsM1rQ1lN9O&#10;d6tgvZ9UaamP+/aSkpleXDrbjGulet12PQcRqA1f8cd90ApGcX38En+AXL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LXIle+AAAA2wAAAA8AAAAAAAAAAAAAAAAAnwIAAGRy&#10;cy9kb3ducmV2LnhtbFBLBQYAAAAABAAEAPcAAACKAwAAAAA=&#10;">
                  <v:imagedata r:id="rId24" o:title="species data (expanded + selected)(updated 01-02-14)"/>
                  <v:path arrowok="t"/>
                </v:shape>
                <v:shape id="Text Box 31" o:spid="_x0000_s1038" type="#_x0000_t202" style="position:absolute;top:26384;width:19431;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03496747" w14:textId="77777777" w:rsidR="009B063C" w:rsidRDefault="009B063C" w:rsidP="009B063C">
                        <w:pPr>
                          <w:pStyle w:val="Caption"/>
                          <w:shd w:val="clear" w:color="auto" w:fill="F2F2F2" w:themeFill="background1" w:themeFillShade="F2"/>
                          <w:rPr>
                            <w:noProof/>
                          </w:rPr>
                        </w:pPr>
                        <w:r>
                          <w:t>Species 21</w:t>
                        </w:r>
                        <w:r w:rsidRPr="00F54F15">
                          <w:t xml:space="preserve"> is expanded and selected</w:t>
                        </w:r>
                      </w:p>
                    </w:txbxContent>
                  </v:textbox>
                </v:shape>
                <w10:wrap type="square" anchorx="margin"/>
              </v:group>
            </w:pict>
          </mc:Fallback>
        </mc:AlternateContent>
      </w:r>
      <w:r>
        <w:rPr>
          <w:noProof/>
          <w:lang w:eastAsia="en-GB"/>
        </w:rPr>
        <mc:AlternateContent>
          <mc:Choice Requires="wpg">
            <w:drawing>
              <wp:anchor distT="0" distB="0" distL="114300" distR="114300" simplePos="0" relativeHeight="251671552" behindDoc="0" locked="0" layoutInCell="1" allowOverlap="1" wp14:anchorId="1CF7813F" wp14:editId="2240621E">
                <wp:simplePos x="0" y="0"/>
                <wp:positionH relativeFrom="column">
                  <wp:posOffset>3695700</wp:posOffset>
                </wp:positionH>
                <wp:positionV relativeFrom="paragraph">
                  <wp:posOffset>10160</wp:posOffset>
                </wp:positionV>
                <wp:extent cx="1914525" cy="1419225"/>
                <wp:effectExtent l="0" t="0" r="9525" b="9525"/>
                <wp:wrapSquare wrapText="bothSides"/>
                <wp:docPr id="29" name="Group 29"/>
                <wp:cNvGraphicFramePr/>
                <a:graphic xmlns:a="http://schemas.openxmlformats.org/drawingml/2006/main">
                  <a:graphicData uri="http://schemas.microsoft.com/office/word/2010/wordprocessingGroup">
                    <wpg:wgp>
                      <wpg:cNvGrpSpPr/>
                      <wpg:grpSpPr>
                        <a:xfrm>
                          <a:off x="0" y="0"/>
                          <a:ext cx="1914525" cy="1419225"/>
                          <a:chOff x="0" y="0"/>
                          <a:chExt cx="1914525" cy="1419225"/>
                        </a:xfrm>
                      </wpg:grpSpPr>
                      <pic:pic xmlns:pic="http://schemas.openxmlformats.org/drawingml/2006/picture">
                        <pic:nvPicPr>
                          <pic:cNvPr id="27" name="Picture 27" descr="C:\Dropbox\projects\Ant-Simulation\assests\User Manual\Uses\species data (updated 01-02-14).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085850"/>
                          </a:xfrm>
                          <a:prstGeom prst="rect">
                            <a:avLst/>
                          </a:prstGeom>
                          <a:noFill/>
                          <a:ln>
                            <a:noFill/>
                          </a:ln>
                        </pic:spPr>
                      </pic:pic>
                      <wps:wsp>
                        <wps:cNvPr id="28" name="Text Box 28"/>
                        <wps:cNvSpPr txBox="1"/>
                        <wps:spPr>
                          <a:xfrm>
                            <a:off x="0" y="1143000"/>
                            <a:ext cx="1914525" cy="276225"/>
                          </a:xfrm>
                          <a:prstGeom prst="rect">
                            <a:avLst/>
                          </a:prstGeom>
                          <a:solidFill>
                            <a:prstClr val="white"/>
                          </a:solidFill>
                          <a:ln>
                            <a:noFill/>
                          </a:ln>
                          <a:effectLst/>
                        </wps:spPr>
                        <wps:txbx>
                          <w:txbxContent>
                            <w:p w14:paraId="081A4364" w14:textId="77777777" w:rsidR="00152D70" w:rsidRPr="0056275C" w:rsidRDefault="00152D70" w:rsidP="009B063C">
                              <w:pPr>
                                <w:pStyle w:val="Caption"/>
                                <w:shd w:val="clear" w:color="auto" w:fill="F2F2F2" w:themeFill="background1" w:themeFillShade="F2"/>
                                <w:rPr>
                                  <w:noProof/>
                                  <w:shd w:val="clear" w:color="auto" w:fill="FFFFFF"/>
                                </w:rPr>
                              </w:pPr>
                              <w:r w:rsidRPr="00CA33E8">
                                <w:t>The specie panel, all species are contracted. Species: 33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1CF7813F" id="Group 29" o:spid="_x0000_s1039" style="position:absolute;left:0;text-align:left;margin-left:291pt;margin-top:.8pt;width:150.75pt;height:111.75pt;z-index:251671552" coordsize="19145,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">
                <v:shape id="Picture 27" o:spid="_x0000_s1040" type="#_x0000_t75" style="position:absolute;width:19050;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xU+TEAAAA2wAAAA8AAABkcnMvZG93bnJldi54bWxEj09rAjEUxO+FfofwhN4065ZWWY3SFsT2&#10;UvEPiLfH5rm7mLwsm2i2374pCD0OM/MbZr7srRE36nzjWMF4lIEgLp1uuFJw2K+GUxA+IGs0jknB&#10;D3lYLh4f5lhoF3lLt12oRIKwL1BBHUJbSOnLmiz6kWuJk3d2ncWQZFdJ3WFMcGtknmWv0mLDaaHG&#10;lj5qKi+7q1UgX47fcb2J7+3zyUS54vxovqxST4P+bQYiUB/+w/f2p1aQT+DvS/oB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xU+TEAAAA2wAAAA8AAAAAAAAAAAAAAAAA&#10;nwIAAGRycy9kb3ducmV2LnhtbFBLBQYAAAAABAAEAPcAAACQAwAAAAA=&#10;">
                  <v:imagedata r:id="rId26" o:title="species data (updated 01-02-14)"/>
                  <v:path arrowok="t"/>
                </v:shape>
                <v:shape id="Text Box 28" o:spid="_x0000_s1041" type="#_x0000_t202" style="position:absolute;top:11430;width:1914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14:paraId="081A4364" w14:textId="77777777" w:rsidR="009B063C" w:rsidRPr="0056275C" w:rsidRDefault="009B063C" w:rsidP="009B063C">
                        <w:pPr>
                          <w:pStyle w:val="Caption"/>
                          <w:shd w:val="clear" w:color="auto" w:fill="F2F2F2" w:themeFill="background1" w:themeFillShade="F2"/>
                          <w:rPr>
                            <w:noProof/>
                            <w:shd w:val="clear" w:color="auto" w:fill="FFFFFF"/>
                          </w:rPr>
                        </w:pPr>
                        <w:r w:rsidRPr="00CA33E8">
                          <w:t>The specie panel, all species are contracted. Species: 33 is selected</w:t>
                        </w:r>
                      </w:p>
                    </w:txbxContent>
                  </v:textbox>
                </v:shape>
                <w10:wrap type="square"/>
              </v:group>
            </w:pict>
          </mc:Fallback>
        </mc:AlternateContent>
      </w:r>
      <w:r w:rsidR="00205655">
        <w:rPr>
          <w:shd w:val="clear" w:color="auto" w:fill="FFFFFF"/>
        </w:rPr>
        <w:t xml:space="preserve">The data panel contains information about all of the species currently in the simulation. As new species are created i.e. mutations occur, they are added to the data panel. Each species can be expanded by clicking on </w:t>
      </w:r>
      <w:proofErr w:type="gramStart"/>
      <w:r w:rsidR="00205655">
        <w:rPr>
          <w:shd w:val="clear" w:color="auto" w:fill="FFFFFF"/>
        </w:rPr>
        <w:t>the +/-</w:t>
      </w:r>
      <w:proofErr w:type="gramEnd"/>
      <w:r w:rsidR="00205655">
        <w:rPr>
          <w:shd w:val="clear" w:color="auto" w:fill="FFFFFF"/>
        </w:rPr>
        <w:t xml:space="preserve"> button to show more information about that species such as the number of ants and nests and the amount of food in the nests. The colour of the species text is the same colour of the species which it represents. You can select a species by clicking on the species name, this will move the simulation to centre on the first nest in the species, </w:t>
      </w:r>
      <w:proofErr w:type="gramStart"/>
      <w:r w:rsidR="00205655">
        <w:rPr>
          <w:shd w:val="clear" w:color="auto" w:fill="FFFFFF"/>
        </w:rPr>
        <w:t>it</w:t>
      </w:r>
      <w:proofErr w:type="gramEnd"/>
      <w:r w:rsidR="00205655">
        <w:rPr>
          <w:shd w:val="clear" w:color="auto" w:fill="FFFFFF"/>
        </w:rPr>
        <w:t xml:space="preserve"> will also display the species characteristics in the configuration panel. (</w:t>
      </w:r>
      <w:r w:rsidR="00205655" w:rsidRPr="00F13BBA">
        <w:rPr>
          <w:i/>
          <w:shd w:val="clear" w:color="auto" w:fill="FFFFFF"/>
        </w:rPr>
        <w:t>Note:</w:t>
      </w:r>
      <w:r w:rsidR="00205655">
        <w:rPr>
          <w:shd w:val="clear" w:color="auto" w:fill="FFFFFF"/>
        </w:rPr>
        <w:t xml:space="preserve"> the numbers next to the species </w:t>
      </w:r>
      <w:r w:rsidR="00A3677F">
        <w:rPr>
          <w:shd w:val="clear" w:color="auto" w:fill="FFFFFF"/>
        </w:rPr>
        <w:t>is</w:t>
      </w:r>
      <w:r w:rsidR="00205655">
        <w:rPr>
          <w:shd w:val="clear" w:color="auto" w:fill="FFFFFF"/>
        </w:rPr>
        <w:t xml:space="preserve"> the species ID, it does not represent any information about the </w:t>
      </w:r>
      <w:r w:rsidR="00A3677F">
        <w:rPr>
          <w:shd w:val="clear" w:color="auto" w:fill="FFFFFF"/>
        </w:rPr>
        <w:t xml:space="preserve">number of </w:t>
      </w:r>
      <w:r w:rsidR="00205655">
        <w:rPr>
          <w:shd w:val="clear" w:color="auto" w:fill="FFFFFF"/>
        </w:rPr>
        <w:t>species i.e.</w:t>
      </w:r>
      <w:r w:rsidR="00205655">
        <w:rPr>
          <w:rStyle w:val="apple-converted-space"/>
          <w:rFonts w:ascii="Helvetica" w:hAnsi="Helvetica" w:cs="Helvetica"/>
          <w:color w:val="333333"/>
          <w:sz w:val="23"/>
          <w:szCs w:val="23"/>
          <w:shd w:val="clear" w:color="auto" w:fill="FFFFFF"/>
        </w:rPr>
        <w:t> </w:t>
      </w:r>
      <w:r w:rsidR="00205655">
        <w:rPr>
          <w:rStyle w:val="HTMLCode"/>
          <w:rFonts w:ascii="Consolas" w:eastAsiaTheme="minorHAnsi" w:hAnsi="Consolas" w:cs="Consolas"/>
          <w:color w:val="333333"/>
          <w:sz w:val="18"/>
          <w:szCs w:val="18"/>
          <w:bdr w:val="single" w:sz="6" w:space="0" w:color="DDDDDD" w:frame="1"/>
          <w:shd w:val="clear" w:color="auto" w:fill="F8F8F8"/>
        </w:rPr>
        <w:t>S</w:t>
      </w:r>
      <w:r w:rsidR="00205655" w:rsidRPr="00205655">
        <w:rPr>
          <w:rStyle w:val="CodeChar"/>
        </w:rPr>
        <w:t>pecie</w:t>
      </w:r>
      <w:r w:rsidR="00205655">
        <w:rPr>
          <w:rStyle w:val="HTMLCode"/>
          <w:rFonts w:ascii="Consolas" w:eastAsiaTheme="minorHAnsi" w:hAnsi="Consolas" w:cs="Consolas"/>
          <w:color w:val="333333"/>
          <w:sz w:val="18"/>
          <w:szCs w:val="18"/>
          <w:bdr w:val="single" w:sz="6" w:space="0" w:color="DDDDDD" w:frame="1"/>
          <w:shd w:val="clear" w:color="auto" w:fill="F8F8F8"/>
        </w:rPr>
        <w:t>s: 17</w:t>
      </w:r>
      <w:r w:rsidR="00A3677F">
        <w:t xml:space="preserve"> m</w:t>
      </w:r>
      <w:r w:rsidR="00A3677F" w:rsidRPr="00A3677F">
        <w:t>erely an identifier</w:t>
      </w:r>
      <w:r w:rsidR="00205655">
        <w:rPr>
          <w:shd w:val="clear" w:color="auto" w:fill="FFFFFF"/>
        </w:rPr>
        <w:t>.)</w:t>
      </w:r>
    </w:p>
    <w:p w14:paraId="2690494A" w14:textId="77777777" w:rsidR="00A93CB3" w:rsidRDefault="00A93CB3" w:rsidP="00A93CB3">
      <w:pPr>
        <w:pStyle w:val="Heading2"/>
        <w:rPr>
          <w:shd w:val="clear" w:color="auto" w:fill="FFFFFF"/>
        </w:rPr>
      </w:pPr>
      <w:r>
        <w:rPr>
          <w:shd w:val="clear" w:color="auto" w:fill="FFFFFF"/>
        </w:rPr>
        <w:t>Configuration panel</w:t>
      </w:r>
    </w:p>
    <w:p w14:paraId="0858513C" w14:textId="77777777" w:rsidR="00A93CB3" w:rsidRDefault="00260A7A" w:rsidP="00D80619">
      <w:pPr>
        <w:rPr>
          <w:shd w:val="clear" w:color="auto" w:fill="FFFFFF"/>
        </w:rPr>
      </w:pPr>
      <w:r>
        <w:rPr>
          <w:noProof/>
          <w:lang w:eastAsia="en-GB"/>
        </w:rPr>
        <mc:AlternateContent>
          <mc:Choice Requires="wpg">
            <w:drawing>
              <wp:anchor distT="0" distB="0" distL="114300" distR="114300" simplePos="0" relativeHeight="251682816" behindDoc="0" locked="0" layoutInCell="1" allowOverlap="1" wp14:anchorId="73AA5778" wp14:editId="1B00DD9C">
                <wp:simplePos x="0" y="0"/>
                <wp:positionH relativeFrom="column">
                  <wp:posOffset>9525</wp:posOffset>
                </wp:positionH>
                <wp:positionV relativeFrom="paragraph">
                  <wp:posOffset>6985</wp:posOffset>
                </wp:positionV>
                <wp:extent cx="2324100" cy="1352550"/>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2324100" cy="1352550"/>
                          <a:chOff x="0" y="0"/>
                          <a:chExt cx="2324100" cy="1352550"/>
                        </a:xfrm>
                      </wpg:grpSpPr>
                      <pic:pic xmlns:pic="http://schemas.openxmlformats.org/drawingml/2006/picture">
                        <pic:nvPicPr>
                          <pic:cNvPr id="38" name="Picture 38" descr="C:\Dropbox\projects\Ant-Simulation\assests\User Manual\Uses\configuration panel sample.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143000"/>
                          </a:xfrm>
                          <a:prstGeom prst="rect">
                            <a:avLst/>
                          </a:prstGeom>
                          <a:noFill/>
                          <a:ln>
                            <a:noFill/>
                          </a:ln>
                        </pic:spPr>
                      </pic:pic>
                      <wps:wsp>
                        <wps:cNvPr id="1" name="Text Box 1"/>
                        <wps:cNvSpPr txBox="1"/>
                        <wps:spPr>
                          <a:xfrm>
                            <a:off x="0" y="1200150"/>
                            <a:ext cx="2324100" cy="152400"/>
                          </a:xfrm>
                          <a:prstGeom prst="rect">
                            <a:avLst/>
                          </a:prstGeom>
                          <a:solidFill>
                            <a:prstClr val="white"/>
                          </a:solidFill>
                          <a:ln>
                            <a:noFill/>
                          </a:ln>
                          <a:effectLst/>
                        </wps:spPr>
                        <wps:txbx>
                          <w:txbxContent>
                            <w:p w14:paraId="4E01D63B" w14:textId="77777777" w:rsidR="00152D70" w:rsidRPr="00E5661B" w:rsidRDefault="00152D70" w:rsidP="00260A7A">
                              <w:pPr>
                                <w:pStyle w:val="Caption"/>
                                <w:shd w:val="clear" w:color="auto" w:fill="F2F2F2" w:themeFill="background1" w:themeFillShade="F2"/>
                                <w:rPr>
                                  <w:noProof/>
                                  <w:shd w:val="clear" w:color="auto" w:fill="FFFFFF"/>
                                </w:rPr>
                              </w:pPr>
                              <w:r>
                                <w:t>A sample of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73AA5778" id="Group 39" o:spid="_x0000_s1042" style="position:absolute;margin-left:.75pt;margin-top:.55pt;width:183pt;height:106.5pt;z-index:251682816" coordsize="23241,1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">
                <v:shape id="Picture 38" o:spid="_x0000_s1043" type="#_x0000_t75" style="position:absolute;width:23241;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yy0bBAAAA2wAAAA8AAABkcnMvZG93bnJldi54bWxET89rwjAUvg/8H8ITdhmausEY1ShSELpD&#10;N6bD87N5tsHmpSRZW//75TDY8eP7vdlNthMD+WAcK1gtMxDEtdOGGwXfp8PiDUSIyBo7x6TgTgF2&#10;29nDBnPtRv6i4RgbkUI45KigjbHPpQx1SxbD0vXEibs6bzEm6BupPY4p3HbyOctepUXDqaHFnoqW&#10;6tvxxyo4N0/6Y2+8rC7jO3aflZFlcVfqcT7t1yAiTfFf/OcutYKXNDZ9ST9Ab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yy0bBAAAA2wAAAA8AAAAAAAAAAAAAAAAAnwIA&#10;AGRycy9kb3ducmV2LnhtbFBLBQYAAAAABAAEAPcAAACNAwAAAAA=&#10;">
                  <v:imagedata r:id="rId28" o:title="configuration panel sample"/>
                  <v:path arrowok="t"/>
                </v:shape>
                <v:shape id="Text Box 1" o:spid="_x0000_s1044" type="#_x0000_t202" style="position:absolute;top:12001;width:23241;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4E01D63B" w14:textId="77777777" w:rsidR="00260A7A" w:rsidRPr="00E5661B" w:rsidRDefault="00260A7A" w:rsidP="00260A7A">
                        <w:pPr>
                          <w:pStyle w:val="Caption"/>
                          <w:shd w:val="clear" w:color="auto" w:fill="F2F2F2" w:themeFill="background1" w:themeFillShade="F2"/>
                          <w:rPr>
                            <w:noProof/>
                            <w:shd w:val="clear" w:color="auto" w:fill="FFFFFF"/>
                          </w:rPr>
                        </w:pPr>
                        <w:r>
                          <w:t>A sample of characteristics</w:t>
                        </w:r>
                      </w:p>
                    </w:txbxContent>
                  </v:textbox>
                </v:shape>
                <w10:wrap type="square"/>
              </v:group>
            </w:pict>
          </mc:Fallback>
        </mc:AlternateContent>
      </w:r>
      <w:r>
        <w:rPr>
          <w:noProof/>
          <w:shd w:val="clear" w:color="auto" w:fill="FFFFFF"/>
          <w:lang w:eastAsia="en-GB"/>
        </w:rPr>
        <w:drawing>
          <wp:anchor distT="0" distB="0" distL="114300" distR="114300" simplePos="0" relativeHeight="251676672" behindDoc="0" locked="0" layoutInCell="1" allowOverlap="1" wp14:anchorId="0BBBD572" wp14:editId="0B4272CE">
            <wp:simplePos x="0" y="0"/>
            <wp:positionH relativeFrom="margin">
              <wp:posOffset>1903730</wp:posOffset>
            </wp:positionH>
            <wp:positionV relativeFrom="paragraph">
              <wp:posOffset>1339215</wp:posOffset>
            </wp:positionV>
            <wp:extent cx="1685925" cy="333375"/>
            <wp:effectExtent l="0" t="0" r="9525" b="9525"/>
            <wp:wrapTopAndBottom/>
            <wp:docPr id="33" name="Picture 33" descr="C:\Dropbox\projects\Ant-Simulation\assests\User Manual\Uses\configuration panel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ropbox\projects\Ant-Simulation\assests\User Manual\Uses\configuration panel control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85925" cy="333375"/>
                    </a:xfrm>
                    <a:prstGeom prst="rect">
                      <a:avLst/>
                    </a:prstGeom>
                    <a:noFill/>
                    <a:ln>
                      <a:noFill/>
                    </a:ln>
                  </pic:spPr>
                </pic:pic>
              </a:graphicData>
            </a:graphic>
          </wp:anchor>
        </w:drawing>
      </w:r>
      <w:r w:rsidR="00D80619">
        <w:rPr>
          <w:shd w:val="clear" w:color="auto" w:fill="FFFFFF"/>
        </w:rPr>
        <w:t>The configuration panel contains the characteristics of the selected species. By changing the inputs, characteristics values can be altered. Once a modification to a characteristic is made the ants health is updated to reflect this change. The buttons at the top control the inputs:</w:t>
      </w:r>
    </w:p>
    <w:p w14:paraId="3F312ADC" w14:textId="77777777" w:rsidR="00D80619" w:rsidRPr="00350046" w:rsidRDefault="00D80619" w:rsidP="00350046">
      <w:pPr>
        <w:pStyle w:val="ListParagraph"/>
        <w:numPr>
          <w:ilvl w:val="0"/>
          <w:numId w:val="5"/>
        </w:numPr>
        <w:rPr>
          <w:shd w:val="clear" w:color="auto" w:fill="FFFFFF"/>
        </w:rPr>
      </w:pPr>
      <w:r w:rsidRPr="00350046">
        <w:rPr>
          <w:b/>
          <w:shd w:val="clear" w:color="auto" w:fill="FFFFFF"/>
        </w:rPr>
        <w:t>Reset</w:t>
      </w:r>
      <w:r w:rsidRPr="00350046">
        <w:rPr>
          <w:shd w:val="clear" w:color="auto" w:fill="FFFFFF"/>
        </w:rPr>
        <w:t xml:space="preserve"> – Resets all characteristics to their default values.</w:t>
      </w:r>
    </w:p>
    <w:p w14:paraId="5C461F60" w14:textId="77777777" w:rsidR="00D80619" w:rsidRPr="00350046" w:rsidRDefault="00D80619" w:rsidP="00350046">
      <w:pPr>
        <w:pStyle w:val="ListParagraph"/>
        <w:numPr>
          <w:ilvl w:val="0"/>
          <w:numId w:val="5"/>
        </w:numPr>
        <w:rPr>
          <w:shd w:val="clear" w:color="auto" w:fill="FFFFFF"/>
        </w:rPr>
      </w:pPr>
      <w:r w:rsidRPr="00350046">
        <w:rPr>
          <w:b/>
          <w:shd w:val="clear" w:color="auto" w:fill="FFFFFF"/>
        </w:rPr>
        <w:t>Random</w:t>
      </w:r>
      <w:r w:rsidRPr="00350046">
        <w:rPr>
          <w:shd w:val="clear" w:color="auto" w:fill="FFFFFF"/>
        </w:rPr>
        <w:t xml:space="preserve"> – Replaces all characteristics with random values.</w:t>
      </w:r>
    </w:p>
    <w:p w14:paraId="092E7D78" w14:textId="77777777" w:rsidR="00D80619" w:rsidRPr="00A93CB3" w:rsidRDefault="00D80619" w:rsidP="00350046">
      <w:pPr>
        <w:pStyle w:val="ListParagraph"/>
        <w:numPr>
          <w:ilvl w:val="0"/>
          <w:numId w:val="5"/>
        </w:numPr>
      </w:pPr>
      <w:r w:rsidRPr="00350046">
        <w:rPr>
          <w:b/>
          <w:shd w:val="clear" w:color="auto" w:fill="FFFFFF"/>
        </w:rPr>
        <w:t>Update</w:t>
      </w:r>
      <w:r w:rsidRPr="00350046">
        <w:rPr>
          <w:shd w:val="clear" w:color="auto" w:fill="FFFFFF"/>
        </w:rPr>
        <w:t xml:space="preserve"> – Updates the selected species to reflect the changes made in the characteristics panel.</w:t>
      </w:r>
    </w:p>
    <w:p w14:paraId="57902508" w14:textId="77777777" w:rsidR="00EB10F0" w:rsidRDefault="00EB10F0" w:rsidP="006F491D">
      <w:pPr>
        <w:pStyle w:val="Heading1"/>
        <w:jc w:val="both"/>
      </w:pPr>
      <w:bookmarkStart w:id="4" w:name="_Toc379148735"/>
      <w:r>
        <w:t>Use</w:t>
      </w:r>
      <w:bookmarkEnd w:id="4"/>
    </w:p>
    <w:p w14:paraId="4FE985D6" w14:textId="77777777" w:rsidR="005F27D5" w:rsidRDefault="005F27D5" w:rsidP="005F27D5">
      <w:pPr>
        <w:pStyle w:val="Heading2"/>
      </w:pPr>
      <w:r>
        <w:t>How to change characteristics?</w:t>
      </w:r>
    </w:p>
    <w:p w14:paraId="4CC04C17" w14:textId="77777777" w:rsidR="00454E0D" w:rsidRDefault="00B951CA" w:rsidP="00454E0D">
      <w:r>
        <w:t>To change a characteristic for a particular species:</w:t>
      </w:r>
    </w:p>
    <w:p w14:paraId="0833F709" w14:textId="77777777" w:rsidR="00B951CA" w:rsidRDefault="00B951CA" w:rsidP="00940205">
      <w:pPr>
        <w:pStyle w:val="Heading3"/>
      </w:pPr>
      <w:r w:rsidRPr="00940205">
        <w:rPr>
          <w:b/>
        </w:rPr>
        <w:t>1</w:t>
      </w:r>
      <w:r>
        <w:t xml:space="preserve"> – Select </w:t>
      </w:r>
      <w:r w:rsidR="00940205">
        <w:t>the species</w:t>
      </w:r>
    </w:p>
    <w:p w14:paraId="4C98BE3B" w14:textId="77777777" w:rsidR="00B951CA" w:rsidRDefault="00940205" w:rsidP="00B951CA">
      <w:pPr>
        <w:keepNext/>
      </w:pPr>
      <w:r>
        <w:rPr>
          <w:noProof/>
          <w:lang w:eastAsia="en-GB"/>
        </w:rPr>
        <w:lastRenderedPageBreak/>
        <mc:AlternateContent>
          <mc:Choice Requires="wpg">
            <w:drawing>
              <wp:anchor distT="0" distB="0" distL="114300" distR="114300" simplePos="0" relativeHeight="251686912" behindDoc="0" locked="0" layoutInCell="1" allowOverlap="1" wp14:anchorId="4F8A4EC3" wp14:editId="0F3B071B">
                <wp:simplePos x="0" y="0"/>
                <wp:positionH relativeFrom="margin">
                  <wp:align>right</wp:align>
                </wp:positionH>
                <wp:positionV relativeFrom="paragraph">
                  <wp:posOffset>409575</wp:posOffset>
                </wp:positionV>
                <wp:extent cx="5731510" cy="4229099"/>
                <wp:effectExtent l="0" t="0" r="2540" b="635"/>
                <wp:wrapSquare wrapText="bothSides"/>
                <wp:docPr id="47" name="Group 47"/>
                <wp:cNvGraphicFramePr/>
                <a:graphic xmlns:a="http://schemas.openxmlformats.org/drawingml/2006/main">
                  <a:graphicData uri="http://schemas.microsoft.com/office/word/2010/wordprocessingGroup">
                    <wpg:wgp>
                      <wpg:cNvGrpSpPr/>
                      <wpg:grpSpPr>
                        <a:xfrm>
                          <a:off x="0" y="0"/>
                          <a:ext cx="5731510" cy="4229099"/>
                          <a:chOff x="0" y="1"/>
                          <a:chExt cx="5731510" cy="4229099"/>
                        </a:xfrm>
                      </wpg:grpSpPr>
                      <pic:pic xmlns:pic="http://schemas.openxmlformats.org/drawingml/2006/picture">
                        <pic:nvPicPr>
                          <pic:cNvPr id="45" name="Picture 45" descr="C:\Dropbox\projects\Ant-Simulation\assests\User Manual\Uses\change characteristics\use - change characteritic 3.png"/>
                          <pic:cNvPicPr preferRelativeResize="0">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1"/>
                            <a:ext cx="5731200" cy="4018063"/>
                          </a:xfrm>
                          <a:prstGeom prst="rect">
                            <a:avLst/>
                          </a:prstGeom>
                          <a:noFill/>
                          <a:ln>
                            <a:noFill/>
                          </a:ln>
                        </pic:spPr>
                      </pic:pic>
                      <wps:wsp>
                        <wps:cNvPr id="46" name="Text Box 46"/>
                        <wps:cNvSpPr txBox="1"/>
                        <wps:spPr>
                          <a:xfrm>
                            <a:off x="0" y="4076700"/>
                            <a:ext cx="5731510" cy="152400"/>
                          </a:xfrm>
                          <a:prstGeom prst="rect">
                            <a:avLst/>
                          </a:prstGeom>
                          <a:solidFill>
                            <a:prstClr val="white"/>
                          </a:solidFill>
                          <a:ln>
                            <a:noFill/>
                          </a:ln>
                          <a:effectLst/>
                        </wps:spPr>
                        <wps:txbx>
                          <w:txbxContent>
                            <w:p w14:paraId="6F5A1A57" w14:textId="77777777" w:rsidR="00152D70" w:rsidRPr="00E90C86" w:rsidRDefault="00152D70" w:rsidP="00940205">
                              <w:pPr>
                                <w:pStyle w:val="Caption"/>
                                <w:shd w:val="clear" w:color="auto" w:fill="F2F2F2" w:themeFill="background1" w:themeFillShade="F2"/>
                              </w:pPr>
                              <w:r w:rsidRPr="006B34E2">
                                <w:t>Selecting species 36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4F8A4EC3" id="Group 47" o:spid="_x0000_s1045" style="position:absolute;margin-left:400.1pt;margin-top:32.25pt;width:451.3pt;height:333pt;z-index:251686912;mso-position-horizontal:right;mso-position-horizontal-relative:margin" coordorigin="" coordsize="57315,42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">
                <v:shape id="Picture 45" o:spid="_x0000_s1046" type="#_x0000_t75" style="position:absolute;width:57312;height:40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kK5vDAAAA2wAAAA8AAABkcnMvZG93bnJldi54bWxEj0+LwjAUxO+C3yE8wZumSlekaxQpCl4U&#10;/IPs8dE82+42L6WJWv30G0HwOMzMb5jZojWVuFHjSssKRsMIBHFmdcm5gtNxPZiCcB5ZY2WZFDzI&#10;wWLe7cww0fbOe7odfC4ChF2CCgrv60RKlxVk0A1tTRy8i20M+iCbXOoG7wFuKjmOook0WHJYKLCm&#10;tKDs73A1Clb1JZ3E8tmeKX3E25+n+d2lZ6X6vXb5DcJT6z/hd3ujFcRf8Po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mQrm8MAAADbAAAADwAAAAAAAAAAAAAAAACf&#10;AgAAZHJzL2Rvd25yZXYueG1sUEsFBgAAAAAEAAQA9wAAAI8DAAAAAA==&#10;">
                  <v:imagedata r:id="rId31" o:title="use - change characteritic 3"/>
                  <v:path arrowok="t"/>
                </v:shape>
                <v:shape id="Text Box 46" o:spid="_x0000_s1047" type="#_x0000_t202" style="position:absolute;top:40767;width:5731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14:paraId="6F5A1A57" w14:textId="77777777" w:rsidR="00940205" w:rsidRPr="00E90C86" w:rsidRDefault="00940205" w:rsidP="00940205">
                        <w:pPr>
                          <w:pStyle w:val="Caption"/>
                          <w:shd w:val="clear" w:color="auto" w:fill="F2F2F2" w:themeFill="background1" w:themeFillShade="F2"/>
                        </w:pPr>
                        <w:r w:rsidRPr="006B34E2">
                          <w:t>Selecting species 36</w:t>
                        </w:r>
                      </w:p>
                    </w:txbxContent>
                  </v:textbox>
                </v:shape>
                <w10:wrap type="square" anchorx="margin"/>
              </v:group>
            </w:pict>
          </mc:Fallback>
        </mc:AlternateContent>
      </w:r>
      <w:r w:rsidR="00B951CA">
        <w:t>This is done by clicking on the species in the data panel.</w:t>
      </w:r>
      <w:r>
        <w:t xml:space="preserve"> It will bring up the selected species characteristics in the species panel.</w:t>
      </w:r>
    </w:p>
    <w:p w14:paraId="1AC6AC7C" w14:textId="77777777" w:rsidR="00454E0D" w:rsidRDefault="00454E0D" w:rsidP="00454E0D"/>
    <w:p w14:paraId="52D3DCB9" w14:textId="77777777" w:rsidR="00940205" w:rsidRDefault="00940205" w:rsidP="00940205">
      <w:pPr>
        <w:pStyle w:val="Heading3"/>
      </w:pPr>
      <w:r>
        <w:rPr>
          <w:b/>
        </w:rPr>
        <w:t xml:space="preserve">2 </w:t>
      </w:r>
      <w:r>
        <w:t>– Choose characteristic to change</w:t>
      </w:r>
    </w:p>
    <w:p w14:paraId="24C79095" w14:textId="77777777" w:rsidR="00940205" w:rsidRDefault="00940205" w:rsidP="00940205">
      <w:r>
        <w:t>In the characteristics panel, click on the characteristic you want to change</w:t>
      </w:r>
    </w:p>
    <w:p w14:paraId="170262C6" w14:textId="77777777" w:rsidR="00940205" w:rsidRPr="00940205" w:rsidRDefault="00940205" w:rsidP="00940205">
      <w:pPr>
        <w:shd w:val="clear" w:color="auto" w:fill="D9D9D9" w:themeFill="background1" w:themeFillShade="D9"/>
      </w:pPr>
      <w:r>
        <w:t>Note: Hovering over the characteristic will give you a description of what the characteristic does.</w:t>
      </w:r>
    </w:p>
    <w:p w14:paraId="5193F3B6" w14:textId="77777777" w:rsidR="00940205" w:rsidRDefault="00940205" w:rsidP="00940205">
      <w:pPr>
        <w:keepNext/>
      </w:pPr>
      <w:r>
        <w:rPr>
          <w:noProof/>
          <w:lang w:eastAsia="en-GB"/>
        </w:rPr>
        <w:lastRenderedPageBreak/>
        <mc:AlternateContent>
          <mc:Choice Requires="wpg">
            <w:drawing>
              <wp:anchor distT="0" distB="0" distL="114300" distR="114300" simplePos="0" relativeHeight="251691008" behindDoc="0" locked="0" layoutInCell="1" allowOverlap="1" wp14:anchorId="4E7B273D" wp14:editId="668C481C">
                <wp:simplePos x="0" y="0"/>
                <wp:positionH relativeFrom="margin">
                  <wp:posOffset>0</wp:posOffset>
                </wp:positionH>
                <wp:positionV relativeFrom="paragraph">
                  <wp:posOffset>9525</wp:posOffset>
                </wp:positionV>
                <wp:extent cx="5724274" cy="4200525"/>
                <wp:effectExtent l="0" t="0" r="0" b="9525"/>
                <wp:wrapSquare wrapText="bothSides"/>
                <wp:docPr id="53" name="Group 53"/>
                <wp:cNvGraphicFramePr/>
                <a:graphic xmlns:a="http://schemas.openxmlformats.org/drawingml/2006/main">
                  <a:graphicData uri="http://schemas.microsoft.com/office/word/2010/wordprocessingGroup">
                    <wpg:wgp>
                      <wpg:cNvGrpSpPr/>
                      <wpg:grpSpPr>
                        <a:xfrm>
                          <a:off x="0" y="0"/>
                          <a:ext cx="5724274" cy="4200525"/>
                          <a:chOff x="0" y="0"/>
                          <a:chExt cx="5724525" cy="4200525"/>
                        </a:xfrm>
                      </wpg:grpSpPr>
                      <pic:pic xmlns:pic="http://schemas.openxmlformats.org/drawingml/2006/picture">
                        <pic:nvPicPr>
                          <pic:cNvPr id="50" name="Picture 50"/>
                          <pic:cNvPicPr preferRelativeResize="0">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2612" y="0"/>
                            <a:ext cx="5670248" cy="3975630"/>
                          </a:xfrm>
                          <a:prstGeom prst="rect">
                            <a:avLst/>
                          </a:prstGeom>
                          <a:noFill/>
                          <a:ln>
                            <a:noFill/>
                          </a:ln>
                        </pic:spPr>
                      </pic:pic>
                      <wps:wsp>
                        <wps:cNvPr id="52" name="Text Box 52"/>
                        <wps:cNvSpPr txBox="1"/>
                        <wps:spPr>
                          <a:xfrm>
                            <a:off x="0" y="4067175"/>
                            <a:ext cx="5724525" cy="133350"/>
                          </a:xfrm>
                          <a:prstGeom prst="rect">
                            <a:avLst/>
                          </a:prstGeom>
                          <a:solidFill>
                            <a:prstClr val="white"/>
                          </a:solidFill>
                          <a:ln>
                            <a:noFill/>
                          </a:ln>
                          <a:effectLst/>
                        </wps:spPr>
                        <wps:txbx>
                          <w:txbxContent>
                            <w:p w14:paraId="2746E436" w14:textId="77777777" w:rsidR="00152D70" w:rsidRPr="00B97B89" w:rsidRDefault="00152D70" w:rsidP="00940205">
                              <w:pPr>
                                <w:pStyle w:val="Caption"/>
                                <w:shd w:val="clear" w:color="auto" w:fill="F2F2F2" w:themeFill="background1" w:themeFillShade="F2"/>
                                <w:rPr>
                                  <w:noProof/>
                                </w:rPr>
                              </w:pPr>
                              <w:r w:rsidRPr="00F7498D">
                                <w:t>Changing the eye angle characteristic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E7B273D" id="Group 53" o:spid="_x0000_s1048" style="position:absolute;margin-left:0;margin-top:.75pt;width:450.75pt;height:330.75pt;z-index:251691008;mso-position-horizontal-relative:margin;mso-width-relative:margin;mso-height-relative:margin" coordsize="57245,42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">
                <v:shape id="Picture 50" o:spid="_x0000_s1049" type="#_x0000_t75" style="position:absolute;left:26;width:56702;height:3975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0eKbBAAAA2wAAAA8AAABkcnMvZG93bnJldi54bWxET81qwkAQvhf6DssIvdWNpdqSukopCKV4&#10;UfMAw+6YpGZn0+yapD69cxA8fnz/y/XoG9VTF+vABmbTDBSxDa7m0kBx2Dy/g4oJ2WETmAz8U4T1&#10;6vFhibkLA++o36dSSQjHHA1UKbW51tFW5DFOQ0ss3DF0HpPArtSuw0HCfaNfsmyhPdYsDRW29FWR&#10;Pe3P3sB8YV+Hs337Gfvi73jabH93qbwY8zQZPz9AJRrTXXxzfzvxyXr5Ij9Ar6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x0eKbBAAAA2wAAAA8AAAAAAAAAAAAAAAAAnwIA&#10;AGRycy9kb3ducmV2LnhtbFBLBQYAAAAABAAEAPcAAACNAwAAAAA=&#10;">
                  <v:imagedata r:id="rId33" o:title=""/>
                  <v:path arrowok="t"/>
                </v:shape>
                <v:shape id="Text Box 52" o:spid="_x0000_s1050" type="#_x0000_t202" style="position:absolute;top:40671;width:57245;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14:paraId="2746E436" w14:textId="77777777" w:rsidR="00940205" w:rsidRPr="00B97B89" w:rsidRDefault="00940205" w:rsidP="00940205">
                        <w:pPr>
                          <w:pStyle w:val="Caption"/>
                          <w:shd w:val="clear" w:color="auto" w:fill="F2F2F2" w:themeFill="background1" w:themeFillShade="F2"/>
                          <w:rPr>
                            <w:noProof/>
                          </w:rPr>
                        </w:pPr>
                        <w:r w:rsidRPr="00F7498D">
                          <w:t>Changing the eye angle characteristic</w:t>
                        </w:r>
                      </w:p>
                    </w:txbxContent>
                  </v:textbox>
                </v:shape>
                <w10:wrap type="square" anchorx="margin"/>
              </v:group>
            </w:pict>
          </mc:Fallback>
        </mc:AlternateContent>
      </w:r>
    </w:p>
    <w:p w14:paraId="33F96648" w14:textId="77777777" w:rsidR="00940205" w:rsidRDefault="00940205" w:rsidP="00940205">
      <w:pPr>
        <w:pStyle w:val="Heading3"/>
        <w:rPr>
          <w:b/>
        </w:rPr>
      </w:pPr>
    </w:p>
    <w:p w14:paraId="01D5B7D8" w14:textId="77777777" w:rsidR="00940205" w:rsidRDefault="00940205" w:rsidP="00940205">
      <w:pPr>
        <w:pStyle w:val="Heading3"/>
      </w:pPr>
      <w:r>
        <w:rPr>
          <w:b/>
        </w:rPr>
        <w:t xml:space="preserve">3 </w:t>
      </w:r>
      <w:r>
        <w:t>– Change the characteristic</w:t>
      </w:r>
    </w:p>
    <w:p w14:paraId="7EFA8B38" w14:textId="77777777" w:rsidR="00940205" w:rsidRDefault="00940205" w:rsidP="00940205">
      <w:r>
        <w:t xml:space="preserve">To change the </w:t>
      </w:r>
      <w:r w:rsidR="00AF4F3B">
        <w:t>characteristic</w:t>
      </w:r>
      <w:r>
        <w:t xml:space="preserve"> move the slider left or right</w:t>
      </w:r>
      <w:r w:rsidR="009065AE">
        <w:t>, the value can be seen to the right of the slider for comparison</w:t>
      </w:r>
      <w:r w:rsidR="00AF4F3B">
        <w:t>.</w:t>
      </w:r>
    </w:p>
    <w:p w14:paraId="6CBBD48F" w14:textId="77777777" w:rsidR="00AF4F3B" w:rsidRPr="00940205" w:rsidRDefault="00AF4F3B" w:rsidP="009065AE">
      <w:pPr>
        <w:shd w:val="clear" w:color="auto" w:fill="D9D9D9" w:themeFill="background1" w:themeFillShade="D9"/>
      </w:pPr>
      <w:r>
        <w:t xml:space="preserve">Note: This will also change </w:t>
      </w:r>
      <w:commentRangeStart w:id="5"/>
      <w:r>
        <w:t>the</w:t>
      </w:r>
      <w:commentRangeEnd w:id="5"/>
      <w:r w:rsidR="009065AE">
        <w:rPr>
          <w:rStyle w:val="CommentReference"/>
        </w:rPr>
        <w:commentReference w:id="5"/>
      </w:r>
      <w:r>
        <w:t xml:space="preserve"> Ant health</w:t>
      </w:r>
      <w:r w:rsidR="009065AE">
        <w:t xml:space="preserve"> and it will change the colour of the update button</w:t>
      </w:r>
    </w:p>
    <w:p w14:paraId="7CD67465" w14:textId="77777777" w:rsidR="00454E0D" w:rsidRDefault="00454E0D" w:rsidP="00454E0D"/>
    <w:p w14:paraId="4A3C5009" w14:textId="77777777" w:rsidR="00454E0D" w:rsidRDefault="00454E0D" w:rsidP="00454E0D"/>
    <w:p w14:paraId="06D7412A" w14:textId="77777777" w:rsidR="00454E0D" w:rsidRDefault="00454E0D" w:rsidP="00454E0D"/>
    <w:p w14:paraId="0AEB9E36" w14:textId="77777777" w:rsidR="00454E0D" w:rsidRDefault="00454E0D" w:rsidP="00454E0D"/>
    <w:p w14:paraId="0C2128B4" w14:textId="77777777" w:rsidR="00454E0D" w:rsidRDefault="00454E0D" w:rsidP="00454E0D"/>
    <w:p w14:paraId="6F2345DF" w14:textId="77777777" w:rsidR="00454E0D" w:rsidRDefault="00454E0D" w:rsidP="00454E0D"/>
    <w:p w14:paraId="373C7CF7" w14:textId="77777777" w:rsidR="00454E0D" w:rsidRDefault="00454E0D" w:rsidP="00454E0D"/>
    <w:p w14:paraId="2692DA70" w14:textId="77777777" w:rsidR="00454E0D" w:rsidRPr="00454E0D" w:rsidRDefault="00454E0D" w:rsidP="00454E0D"/>
    <w:p w14:paraId="6AD2B1D5" w14:textId="1ADF387D" w:rsidR="00454E0D" w:rsidRDefault="009065AE" w:rsidP="005F27D5">
      <w:pPr>
        <w:pStyle w:val="Heading2"/>
      </w:pPr>
      <w:r>
        <w:rPr>
          <w:noProof/>
          <w:lang w:eastAsia="en-GB"/>
        </w:rPr>
        <w:lastRenderedPageBreak/>
        <mc:AlternateContent>
          <mc:Choice Requires="wpg">
            <w:drawing>
              <wp:anchor distT="0" distB="0" distL="114300" distR="114300" simplePos="0" relativeHeight="251698176" behindDoc="0" locked="0" layoutInCell="1" allowOverlap="1" wp14:anchorId="5840A1EC" wp14:editId="2EB747F1">
                <wp:simplePos x="0" y="0"/>
                <wp:positionH relativeFrom="margin">
                  <wp:align>left</wp:align>
                </wp:positionH>
                <wp:positionV relativeFrom="paragraph">
                  <wp:posOffset>0</wp:posOffset>
                </wp:positionV>
                <wp:extent cx="5723934" cy="4190987"/>
                <wp:effectExtent l="0" t="0" r="0" b="635"/>
                <wp:wrapSquare wrapText="bothSides"/>
                <wp:docPr id="56" name="Group 56"/>
                <wp:cNvGraphicFramePr/>
                <a:graphic xmlns:a="http://schemas.openxmlformats.org/drawingml/2006/main">
                  <a:graphicData uri="http://schemas.microsoft.com/office/word/2010/wordprocessingGroup">
                    <wpg:wgp>
                      <wpg:cNvGrpSpPr/>
                      <wpg:grpSpPr>
                        <a:xfrm>
                          <a:off x="0" y="0"/>
                          <a:ext cx="5723934" cy="4190987"/>
                          <a:chOff x="0" y="0"/>
                          <a:chExt cx="5723934" cy="4190987"/>
                        </a:xfrm>
                      </wpg:grpSpPr>
                      <pic:pic xmlns:pic="http://schemas.openxmlformats.org/drawingml/2006/picture">
                        <pic:nvPicPr>
                          <pic:cNvPr id="51" name="Picture 5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19050" y="0"/>
                            <a:ext cx="5669280" cy="3975100"/>
                          </a:xfrm>
                          <a:prstGeom prst="rect">
                            <a:avLst/>
                          </a:prstGeom>
                          <a:noFill/>
                          <a:ln>
                            <a:noFill/>
                          </a:ln>
                        </pic:spPr>
                      </pic:pic>
                      <wps:wsp>
                        <wps:cNvPr id="54" name="Text Box 54"/>
                        <wps:cNvSpPr txBox="1"/>
                        <wps:spPr>
                          <a:xfrm>
                            <a:off x="0" y="4048125"/>
                            <a:ext cx="5723934" cy="142862"/>
                          </a:xfrm>
                          <a:prstGeom prst="rect">
                            <a:avLst/>
                          </a:prstGeom>
                          <a:solidFill>
                            <a:prstClr val="white"/>
                          </a:solidFill>
                          <a:ln>
                            <a:noFill/>
                          </a:ln>
                          <a:effectLst/>
                        </wps:spPr>
                        <wps:txbx>
                          <w:txbxContent>
                            <w:p w14:paraId="528358F5" w14:textId="77777777" w:rsidR="00152D70" w:rsidRPr="001C059B" w:rsidRDefault="00152D70" w:rsidP="00AF4F3B">
                              <w:pPr>
                                <w:pStyle w:val="Caption"/>
                                <w:shd w:val="clear" w:color="auto" w:fill="F2F2F2" w:themeFill="background1" w:themeFillShade="F2"/>
                                <w:rPr>
                                  <w:noProof/>
                                </w:rPr>
                              </w:pPr>
                              <w:r>
                                <w:t>Changing the characteristic for eye 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5840A1EC" id="Group 56" o:spid="_x0000_s1051" style="position:absolute;margin-left:0;margin-top:0;width:450.7pt;height:330pt;z-index:251698176;mso-position-horizontal:left;mso-position-horizontal-relative:margin" coordsize="57239,41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">
                <v:shape id="Picture 51" o:spid="_x0000_s1052" type="#_x0000_t75" style="position:absolute;left:190;width:56693;height:39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VszDEAAAA2wAAAA8AAABkcnMvZG93bnJldi54bWxEj0Frg0AUhO+F/IflBXKRuibQEmw2IQkU&#10;AkJpNeD11X1ViftW3G3Uf98tFHocZuYbZneYTCfuNLjWsoJ1nIAgrqxuuVZwLV4ftyCcR9bYWSYF&#10;Mzk47BcPO0y1HfmD7rmvRYCwS1FB432fSumqhgy62PbEwfuyg0Ef5FBLPeAY4KaTmyR5lgZbDgsN&#10;9nRuqLrl30aBmcvyE091kRSj3ERzFr1n7k2p1XI6voDwNPn/8F/7ohU8reH3S/gB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VszDEAAAA2wAAAA8AAAAAAAAAAAAAAAAA&#10;nwIAAGRycy9kb3ducmV2LnhtbFBLBQYAAAAABAAEAPcAAACQAwAAAAA=&#10;">
                  <v:imagedata r:id="rId36" o:title=""/>
                  <v:path arrowok="t"/>
                </v:shape>
                <v:shape id="Text Box 54" o:spid="_x0000_s1053" type="#_x0000_t202" style="position:absolute;top:40481;width:5723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528358F5" w14:textId="77777777" w:rsidR="00AF4F3B" w:rsidRPr="001C059B" w:rsidRDefault="00AF4F3B" w:rsidP="00AF4F3B">
                        <w:pPr>
                          <w:pStyle w:val="Caption"/>
                          <w:shd w:val="clear" w:color="auto" w:fill="F2F2F2" w:themeFill="background1" w:themeFillShade="F2"/>
                          <w:rPr>
                            <w:noProof/>
                          </w:rPr>
                        </w:pPr>
                        <w:r>
                          <w:t>Changing the characteristic for eye angle</w:t>
                        </w:r>
                      </w:p>
                    </w:txbxContent>
                  </v:textbox>
                </v:shape>
                <w10:wrap type="square" anchorx="margin"/>
              </v:group>
            </w:pict>
          </mc:Fallback>
        </mc:AlternateContent>
      </w:r>
    </w:p>
    <w:p w14:paraId="2FFD2C98" w14:textId="0D43781B" w:rsidR="009065AE" w:rsidRDefault="009065AE" w:rsidP="009065AE">
      <w:pPr>
        <w:pStyle w:val="Heading3"/>
      </w:pPr>
      <w:r w:rsidRPr="009065AE">
        <w:rPr>
          <w:b/>
        </w:rPr>
        <w:t>4</w:t>
      </w:r>
      <w:r>
        <w:t xml:space="preserve"> – Update</w:t>
      </w:r>
    </w:p>
    <w:p w14:paraId="1EA49292" w14:textId="2209AAF8" w:rsidR="009065AE" w:rsidRDefault="00965C20" w:rsidP="009065AE">
      <w:r>
        <w:rPr>
          <w:noProof/>
          <w:lang w:eastAsia="en-GB"/>
        </w:rPr>
        <w:lastRenderedPageBreak/>
        <mc:AlternateContent>
          <mc:Choice Requires="wpg">
            <w:drawing>
              <wp:anchor distT="0" distB="0" distL="114300" distR="114300" simplePos="0" relativeHeight="251702272" behindDoc="0" locked="0" layoutInCell="1" allowOverlap="1" wp14:anchorId="67F0B6B8" wp14:editId="32CE0C46">
                <wp:simplePos x="0" y="0"/>
                <wp:positionH relativeFrom="column">
                  <wp:posOffset>0</wp:posOffset>
                </wp:positionH>
                <wp:positionV relativeFrom="paragraph">
                  <wp:posOffset>203835</wp:posOffset>
                </wp:positionV>
                <wp:extent cx="5568950" cy="4010025"/>
                <wp:effectExtent l="0" t="0" r="0" b="9525"/>
                <wp:wrapSquare wrapText="bothSides"/>
                <wp:docPr id="59" name="Group 59"/>
                <wp:cNvGraphicFramePr/>
                <a:graphic xmlns:a="http://schemas.openxmlformats.org/drawingml/2006/main">
                  <a:graphicData uri="http://schemas.microsoft.com/office/word/2010/wordprocessingGroup">
                    <wpg:wgp>
                      <wpg:cNvGrpSpPr/>
                      <wpg:grpSpPr>
                        <a:xfrm>
                          <a:off x="0" y="0"/>
                          <a:ext cx="5568950" cy="4010025"/>
                          <a:chOff x="0" y="0"/>
                          <a:chExt cx="5568950" cy="4010025"/>
                        </a:xfrm>
                      </wpg:grpSpPr>
                      <pic:pic xmlns:pic="http://schemas.openxmlformats.org/drawingml/2006/picture">
                        <pic:nvPicPr>
                          <pic:cNvPr id="57" name="Picture 57" descr="C:\Dropbox\projects\Ant-Simulation\assests\User Manual\Uses\change characteristics\4 - Update.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8950" cy="3902075"/>
                          </a:xfrm>
                          <a:prstGeom prst="rect">
                            <a:avLst/>
                          </a:prstGeom>
                          <a:noFill/>
                          <a:ln>
                            <a:noFill/>
                          </a:ln>
                        </pic:spPr>
                      </pic:pic>
                      <wps:wsp>
                        <wps:cNvPr id="58" name="Text Box 58"/>
                        <wps:cNvSpPr txBox="1"/>
                        <wps:spPr>
                          <a:xfrm>
                            <a:off x="0" y="3867150"/>
                            <a:ext cx="5568950" cy="142875"/>
                          </a:xfrm>
                          <a:prstGeom prst="rect">
                            <a:avLst/>
                          </a:prstGeom>
                          <a:solidFill>
                            <a:prstClr val="white"/>
                          </a:solidFill>
                          <a:ln>
                            <a:noFill/>
                          </a:ln>
                          <a:effectLst/>
                        </wps:spPr>
                        <wps:txbx>
                          <w:txbxContent>
                            <w:p w14:paraId="40BD971B" w14:textId="77777777" w:rsidR="00152D70" w:rsidRPr="008F48F2" w:rsidRDefault="00152D70" w:rsidP="00965C20">
                              <w:pPr>
                                <w:pStyle w:val="Caption"/>
                                <w:shd w:val="clear" w:color="auto" w:fill="F2F2F2" w:themeFill="background1" w:themeFillShade="F2"/>
                                <w:rPr>
                                  <w:noProof/>
                                </w:rPr>
                              </w:pPr>
                              <w:r>
                                <w:t>Pressing the update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67F0B6B8" id="Group 59" o:spid="_x0000_s1054" style="position:absolute;margin-left:0;margin-top:16.05pt;width:438.5pt;height:315.75pt;z-index:251702272" coordsize="55689,40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">
                <v:shape id="Picture 57" o:spid="_x0000_s1055" type="#_x0000_t75" style="position:absolute;width:55689;height:39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TrwrGAAAA2wAAAA8AAABkcnMvZG93bnJldi54bWxEj0FrwkAUhO9C/8PyCr3pRkFt02xEWwQR&#10;PcSK7fGRfU3SZt+G7DbGf+8KQo/DzHzDJIve1KKj1lWWFYxHEQji3OqKCwXHj/XwGYTzyBpry6Tg&#10;Qg4W6cMgwVjbM2fUHXwhAoRdjApK75tYSpeXZNCNbEMcvG/bGvRBtoXULZ4D3NRyEkUzabDisFBi&#10;Q28l5b+HP6NAjl+a5TRzq8/d1l6yffez/jq9K/X02C9fQXjq/X/43t5oBdM53L6EHyDT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JOvCsYAAADbAAAADwAAAAAAAAAAAAAA&#10;AACfAgAAZHJzL2Rvd25yZXYueG1sUEsFBgAAAAAEAAQA9wAAAJIDAAAAAA==&#10;">
                  <v:imagedata r:id="rId38" o:title="4 - Update"/>
                  <v:path arrowok="t"/>
                </v:shape>
                <v:shape id="Text Box 58" o:spid="_x0000_s1056" type="#_x0000_t202" style="position:absolute;top:38671;width:5568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inset="0,0,0,0">
                    <w:txbxContent>
                      <w:p w14:paraId="40BD971B" w14:textId="77777777" w:rsidR="00965C20" w:rsidRPr="008F48F2" w:rsidRDefault="00965C20" w:rsidP="00965C20">
                        <w:pPr>
                          <w:pStyle w:val="Caption"/>
                          <w:shd w:val="clear" w:color="auto" w:fill="F2F2F2" w:themeFill="background1" w:themeFillShade="F2"/>
                          <w:rPr>
                            <w:noProof/>
                          </w:rPr>
                        </w:pPr>
                        <w:r>
                          <w:t>Pressing the update button</w:t>
                        </w:r>
                      </w:p>
                    </w:txbxContent>
                  </v:textbox>
                </v:shape>
                <w10:wrap type="square"/>
              </v:group>
            </w:pict>
          </mc:Fallback>
        </mc:AlternateContent>
      </w:r>
      <w:r>
        <w:t>To update the species in the simulation click the update button.</w:t>
      </w:r>
    </w:p>
    <w:p w14:paraId="25B9A868" w14:textId="05E7B274" w:rsidR="00965C20" w:rsidRDefault="00965C20" w:rsidP="00965C20">
      <w:pPr>
        <w:shd w:val="clear" w:color="auto" w:fill="D9D9D9" w:themeFill="background1" w:themeFillShade="D9"/>
      </w:pPr>
      <w:r>
        <w:t>Note: This will change the update button back to its normal colour.</w:t>
      </w:r>
    </w:p>
    <w:p w14:paraId="2F2EF4AD" w14:textId="49BE49A2" w:rsidR="00965C20" w:rsidRPr="009065AE" w:rsidRDefault="00965C20" w:rsidP="009065AE"/>
    <w:p w14:paraId="2A97AC3A" w14:textId="77777777" w:rsidR="005F27D5" w:rsidRDefault="005F27D5" w:rsidP="005F27D5">
      <w:pPr>
        <w:pStyle w:val="Heading2"/>
      </w:pPr>
      <w:r>
        <w:t>How to move around the map?</w:t>
      </w:r>
    </w:p>
    <w:p w14:paraId="22517CA6" w14:textId="6FD2057E" w:rsidR="00D02DE0" w:rsidRDefault="00D02DE0" w:rsidP="00D02DE0">
      <w:pPr>
        <w:pStyle w:val="Heading3"/>
      </w:pPr>
      <w:r w:rsidRPr="00D02DE0">
        <w:rPr>
          <w:b/>
        </w:rPr>
        <w:t>1</w:t>
      </w:r>
      <w:r>
        <w:t xml:space="preserve"> – Place cursor over the simulation</w:t>
      </w:r>
    </w:p>
    <w:p w14:paraId="754E92D4" w14:textId="17DE485A" w:rsidR="00D02DE0" w:rsidRDefault="00D02DE0" w:rsidP="00D02DE0">
      <w:r>
        <w:t>Place your cursor anyway over the simulation. The pointer will change to a navigation pointer.</w:t>
      </w:r>
    </w:p>
    <w:p w14:paraId="75CFE730" w14:textId="7B3C401F" w:rsidR="00D02DE0" w:rsidRDefault="00D02DE0" w:rsidP="00D02DE0">
      <w:r>
        <w:rPr>
          <w:noProof/>
          <w:lang w:eastAsia="en-GB"/>
        </w:rPr>
        <w:lastRenderedPageBreak/>
        <w:drawing>
          <wp:inline distT="0" distB="0" distL="0" distR="0" wp14:anchorId="76DA170D" wp14:editId="1B64C608">
            <wp:extent cx="5724525" cy="4010025"/>
            <wp:effectExtent l="0" t="0" r="9525" b="9525"/>
            <wp:docPr id="60" name="Picture 60" descr="C:\Dropbox\projects\Ant-Simulation\assests\User Manual\Uses\pan\1 - Place cursor over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ropbox\projects\Ant-Simulation\assests\User Manual\Uses\pan\1 - Place cursor over m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0F7823DA" w14:textId="5B0BF8A4" w:rsidR="00D02DE0" w:rsidRDefault="00D02DE0" w:rsidP="00D02DE0">
      <w:pPr>
        <w:pStyle w:val="Heading3"/>
      </w:pPr>
      <w:r w:rsidRPr="00D02DE0">
        <w:rPr>
          <w:b/>
        </w:rPr>
        <w:t>2</w:t>
      </w:r>
      <w:r>
        <w:t xml:space="preserve"> – Click and drag the cursor</w:t>
      </w:r>
    </w:p>
    <w:p w14:paraId="458A655C" w14:textId="07C9102E" w:rsidR="00D02DE0" w:rsidRDefault="00D02DE0" w:rsidP="00D02DE0">
      <w:r>
        <w:t>Click and move the mouse, the simulation will follow your mouse.</w:t>
      </w:r>
    </w:p>
    <w:p w14:paraId="32B8DBFF" w14:textId="3A116D48" w:rsidR="00D02DE0" w:rsidRPr="00D02DE0" w:rsidRDefault="00D02DE0" w:rsidP="00D02DE0">
      <w:pPr>
        <w:shd w:val="clear" w:color="auto" w:fill="D9D9D9" w:themeFill="background1" w:themeFillShade="D9"/>
        <w:rPr>
          <w:noProof/>
          <w:lang w:eastAsia="en-GB"/>
        </w:rPr>
      </w:pPr>
      <w:r>
        <w:t>Note: The arrow keys can also be used to move around the map.</w:t>
      </w:r>
      <w:r w:rsidRPr="00D02DE0">
        <w:rPr>
          <w:noProof/>
          <w:lang w:eastAsia="en-GB"/>
        </w:rPr>
        <w:t xml:space="preserve"> </w:t>
      </w:r>
    </w:p>
    <w:p w14:paraId="499A2E9C" w14:textId="3AFAED24" w:rsidR="00D02DE0" w:rsidRDefault="00D02DE0" w:rsidP="005F27D5">
      <w:pPr>
        <w:pStyle w:val="Heading2"/>
      </w:pPr>
      <w:r>
        <w:rPr>
          <w:noProof/>
          <w:lang w:eastAsia="en-GB"/>
        </w:rPr>
        <w:lastRenderedPageBreak/>
        <w:drawing>
          <wp:inline distT="0" distB="0" distL="0" distR="0" wp14:anchorId="47684915" wp14:editId="57876FD4">
            <wp:extent cx="5724525" cy="4010025"/>
            <wp:effectExtent l="0" t="0" r="9525" b="9525"/>
            <wp:docPr id="61" name="Picture 61" descr="C:\Dropbox\projects\Ant-Simulation\assests\User Manual\Uses\pan\2 - Click and 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ropbox\projects\Ant-Simulation\assests\User Manual\Uses\pan\2 - Click and dra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7B707F6" w14:textId="77777777" w:rsidR="005F27D5" w:rsidRDefault="005F27D5" w:rsidP="005F27D5">
      <w:pPr>
        <w:pStyle w:val="Heading2"/>
      </w:pPr>
      <w:r>
        <w:t>How to zoom in and out?</w:t>
      </w:r>
    </w:p>
    <w:p w14:paraId="59D40F90" w14:textId="250615E9" w:rsidR="00D02DE0" w:rsidRDefault="00D02DE0" w:rsidP="00D02DE0">
      <w:pPr>
        <w:pStyle w:val="Heading3"/>
      </w:pPr>
      <w:r w:rsidRPr="00D02DE0">
        <w:rPr>
          <w:b/>
        </w:rPr>
        <w:t>1</w:t>
      </w:r>
      <w:r>
        <w:t xml:space="preserve"> – Place cursor over the simulation</w:t>
      </w:r>
    </w:p>
    <w:p w14:paraId="48B46771" w14:textId="5C5F07A9" w:rsidR="00D02DE0" w:rsidRDefault="00D02DE0" w:rsidP="00D02DE0">
      <w:r>
        <w:t>Place your cursor anyway over the simulation. The pointer will change to a navigation pointer.</w:t>
      </w:r>
    </w:p>
    <w:p w14:paraId="54892D09" w14:textId="69501BF2" w:rsidR="00D02DE0" w:rsidRPr="00D02DE0" w:rsidRDefault="00D02DE0" w:rsidP="00D02DE0">
      <w:r>
        <w:rPr>
          <w:noProof/>
          <w:lang w:eastAsia="en-GB"/>
        </w:rPr>
        <w:drawing>
          <wp:inline distT="0" distB="0" distL="0" distR="0" wp14:anchorId="2B7CEF9D" wp14:editId="3FFD0907">
            <wp:extent cx="5724525" cy="4010025"/>
            <wp:effectExtent l="0" t="0" r="9525" b="9525"/>
            <wp:docPr id="62" name="Picture 62" descr="C:\Dropbox\projects\Ant-Simulation\assests\User Manual\Uses\zoom\1 - Place cursor over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ropbox\projects\Ant-Simulation\assests\User Manual\Uses\zoom\1 - Place cursor over ma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F9B5484" w14:textId="291D30C0" w:rsidR="00D02DE0" w:rsidRDefault="00D02DE0" w:rsidP="00D02DE0">
      <w:pPr>
        <w:pStyle w:val="Heading3"/>
      </w:pPr>
      <w:r w:rsidRPr="00D02DE0">
        <w:rPr>
          <w:b/>
        </w:rPr>
        <w:lastRenderedPageBreak/>
        <w:t>2</w:t>
      </w:r>
      <w:r>
        <w:t xml:space="preserve"> – Scroll</w:t>
      </w:r>
    </w:p>
    <w:p w14:paraId="44B5D89A" w14:textId="4ABB4B17" w:rsidR="00D02DE0" w:rsidRDefault="00D02DE0" w:rsidP="00D02DE0">
      <w:r>
        <w:t>Use the mouse scroll wheel up or down to zoom the map in and out respectfully.</w:t>
      </w:r>
    </w:p>
    <w:p w14:paraId="5FE40C5E" w14:textId="6059F319" w:rsidR="00D02DE0" w:rsidRPr="00D02DE0" w:rsidRDefault="00D02DE0" w:rsidP="00D02DE0">
      <w:pPr>
        <w:shd w:val="clear" w:color="auto" w:fill="D9D9D9" w:themeFill="background1" w:themeFillShade="D9"/>
      </w:pPr>
      <w:r>
        <w:t>Note: The + and - keys can also be used to zoom in and out.</w:t>
      </w:r>
    </w:p>
    <w:p w14:paraId="01DA0198" w14:textId="237BD513" w:rsidR="00EF0829" w:rsidRDefault="00D02DE0" w:rsidP="00586F4D">
      <w:pPr>
        <w:pStyle w:val="Heading2"/>
      </w:pPr>
      <w:r>
        <w:rPr>
          <w:noProof/>
          <w:lang w:eastAsia="en-GB"/>
        </w:rPr>
        <w:drawing>
          <wp:inline distT="0" distB="0" distL="0" distR="0" wp14:anchorId="140DED3D" wp14:editId="37A176CF">
            <wp:extent cx="5724525" cy="4010025"/>
            <wp:effectExtent l="0" t="0" r="9525" b="9525"/>
            <wp:docPr id="192" name="Picture 192" descr="C:\Dropbox\projects\Ant-Simulation\assests\User Manual\Uses\zoom\2 - 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ropbox\projects\Ant-Simulation\assests\User Manual\Uses\zoom\2 - Scrol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26F47917" w14:textId="77777777" w:rsidR="00586F4D" w:rsidRPr="00586F4D" w:rsidRDefault="00586F4D" w:rsidP="00586F4D">
      <w:pPr>
        <w:pStyle w:val="Heading2"/>
      </w:pPr>
      <w:r>
        <w:t>Tips and shortcuts</w:t>
      </w:r>
    </w:p>
    <w:tbl>
      <w:tblPr>
        <w:tblStyle w:val="TableGrid"/>
        <w:tblW w:w="0" w:type="auto"/>
        <w:tblLook w:val="04A0" w:firstRow="1" w:lastRow="0" w:firstColumn="1" w:lastColumn="0" w:noHBand="0" w:noVBand="1"/>
      </w:tblPr>
      <w:tblGrid>
        <w:gridCol w:w="2122"/>
        <w:gridCol w:w="6894"/>
      </w:tblGrid>
      <w:tr w:rsidR="00586F4D" w14:paraId="27711A72" w14:textId="77777777" w:rsidTr="00586F4D">
        <w:tc>
          <w:tcPr>
            <w:tcW w:w="2122" w:type="dxa"/>
          </w:tcPr>
          <w:p w14:paraId="0BD61F68" w14:textId="77777777" w:rsidR="00586F4D" w:rsidRPr="00586F4D" w:rsidRDefault="00586F4D" w:rsidP="00586F4D">
            <w:pPr>
              <w:rPr>
                <w:b/>
              </w:rPr>
            </w:pPr>
            <w:r w:rsidRPr="00586F4D">
              <w:rPr>
                <w:b/>
              </w:rPr>
              <w:t>Control</w:t>
            </w:r>
          </w:p>
        </w:tc>
        <w:tc>
          <w:tcPr>
            <w:tcW w:w="6894" w:type="dxa"/>
          </w:tcPr>
          <w:p w14:paraId="307F872A" w14:textId="77777777" w:rsidR="00586F4D" w:rsidRPr="00586F4D" w:rsidRDefault="00586F4D" w:rsidP="00586F4D">
            <w:pPr>
              <w:rPr>
                <w:b/>
              </w:rPr>
            </w:pPr>
            <w:r w:rsidRPr="00586F4D">
              <w:rPr>
                <w:b/>
              </w:rPr>
              <w:t>Action</w:t>
            </w:r>
          </w:p>
        </w:tc>
      </w:tr>
      <w:tr w:rsidR="00586F4D" w14:paraId="206B297E" w14:textId="77777777" w:rsidTr="00586F4D">
        <w:tc>
          <w:tcPr>
            <w:tcW w:w="2122" w:type="dxa"/>
          </w:tcPr>
          <w:p w14:paraId="39104621" w14:textId="77777777" w:rsidR="00586F4D" w:rsidRDefault="00586F4D" w:rsidP="00586F4D">
            <w:r>
              <w:t>Arrow keys</w:t>
            </w:r>
          </w:p>
        </w:tc>
        <w:tc>
          <w:tcPr>
            <w:tcW w:w="6894" w:type="dxa"/>
          </w:tcPr>
          <w:p w14:paraId="405F3B1A" w14:textId="77777777" w:rsidR="00586F4D" w:rsidRDefault="00586F4D" w:rsidP="00586F4D">
            <w:r>
              <w:t>Pan around the map</w:t>
            </w:r>
          </w:p>
        </w:tc>
      </w:tr>
      <w:tr w:rsidR="00586F4D" w14:paraId="73851E0C" w14:textId="77777777" w:rsidTr="00586F4D">
        <w:tc>
          <w:tcPr>
            <w:tcW w:w="2122" w:type="dxa"/>
          </w:tcPr>
          <w:p w14:paraId="4A238078" w14:textId="77777777" w:rsidR="00586F4D" w:rsidRDefault="00586F4D" w:rsidP="00586F4D">
            <w:r>
              <w:t>Mouse click and drag</w:t>
            </w:r>
          </w:p>
        </w:tc>
        <w:tc>
          <w:tcPr>
            <w:tcW w:w="6894" w:type="dxa"/>
          </w:tcPr>
          <w:p w14:paraId="4F045030" w14:textId="77777777" w:rsidR="00586F4D" w:rsidRDefault="00586F4D" w:rsidP="00586F4D">
            <w:r>
              <w:t>Pan around the map</w:t>
            </w:r>
          </w:p>
        </w:tc>
      </w:tr>
      <w:tr w:rsidR="00586F4D" w14:paraId="5EA5B35C" w14:textId="77777777" w:rsidTr="00586F4D">
        <w:tc>
          <w:tcPr>
            <w:tcW w:w="2122" w:type="dxa"/>
          </w:tcPr>
          <w:p w14:paraId="54DE9FAE" w14:textId="11079E8D" w:rsidR="00586F4D" w:rsidRDefault="0013526C" w:rsidP="00586F4D">
            <w:r>
              <w:t>“</w:t>
            </w:r>
            <w:r w:rsidR="00586F4D">
              <w:t>+</w:t>
            </w:r>
            <w:r>
              <w:t>”</w:t>
            </w:r>
            <w:r w:rsidR="00586F4D">
              <w:t xml:space="preserve"> and </w:t>
            </w:r>
            <w:r>
              <w:t>“</w:t>
            </w:r>
            <w:r w:rsidR="00586F4D">
              <w:t>-</w:t>
            </w:r>
            <w:r>
              <w:t>“</w:t>
            </w:r>
            <w:r w:rsidR="00586F4D">
              <w:t xml:space="preserve"> keys</w:t>
            </w:r>
          </w:p>
        </w:tc>
        <w:tc>
          <w:tcPr>
            <w:tcW w:w="6894" w:type="dxa"/>
          </w:tcPr>
          <w:p w14:paraId="7BA0B0A5" w14:textId="77777777" w:rsidR="00586F4D" w:rsidRDefault="00586F4D" w:rsidP="00586F4D">
            <w:r>
              <w:t>Zoom into and out of the map</w:t>
            </w:r>
          </w:p>
        </w:tc>
      </w:tr>
      <w:tr w:rsidR="00586F4D" w14:paraId="070CD30C" w14:textId="77777777" w:rsidTr="00586F4D">
        <w:tc>
          <w:tcPr>
            <w:tcW w:w="2122" w:type="dxa"/>
          </w:tcPr>
          <w:p w14:paraId="15DEAF5C" w14:textId="77777777" w:rsidR="00586F4D" w:rsidRDefault="00586F4D" w:rsidP="00586F4D">
            <w:r>
              <w:t>Mouse scroll</w:t>
            </w:r>
          </w:p>
        </w:tc>
        <w:tc>
          <w:tcPr>
            <w:tcW w:w="6894" w:type="dxa"/>
          </w:tcPr>
          <w:p w14:paraId="1AFA1538" w14:textId="77777777" w:rsidR="00586F4D" w:rsidRDefault="00586F4D" w:rsidP="00586F4D">
            <w:r>
              <w:t>Zoom into and out of the map</w:t>
            </w:r>
          </w:p>
        </w:tc>
      </w:tr>
      <w:tr w:rsidR="00586F4D" w14:paraId="193C8EAC" w14:textId="77777777" w:rsidTr="00586F4D">
        <w:tc>
          <w:tcPr>
            <w:tcW w:w="2122" w:type="dxa"/>
          </w:tcPr>
          <w:p w14:paraId="120934B3" w14:textId="5E65015C" w:rsidR="00586F4D" w:rsidRDefault="00586F4D" w:rsidP="0013526C">
            <w:r>
              <w:t xml:space="preserve">Space </w:t>
            </w:r>
            <w:r w:rsidR="0013526C">
              <w:t>bar</w:t>
            </w:r>
          </w:p>
        </w:tc>
        <w:tc>
          <w:tcPr>
            <w:tcW w:w="6894" w:type="dxa"/>
          </w:tcPr>
          <w:p w14:paraId="0637797E" w14:textId="77777777" w:rsidR="00586F4D" w:rsidRDefault="00586F4D" w:rsidP="00586F4D">
            <w:r>
              <w:t>Pause/Play the simulation</w:t>
            </w:r>
          </w:p>
        </w:tc>
      </w:tr>
      <w:tr w:rsidR="00586F4D" w14:paraId="55B46AD0" w14:textId="77777777" w:rsidTr="00586F4D">
        <w:tc>
          <w:tcPr>
            <w:tcW w:w="2122" w:type="dxa"/>
          </w:tcPr>
          <w:p w14:paraId="433A234B" w14:textId="4D9714B5" w:rsidR="00586F4D" w:rsidRDefault="0013526C" w:rsidP="00586F4D">
            <w:r>
              <w:t>“r”</w:t>
            </w:r>
            <w:r w:rsidR="00586F4D">
              <w:t xml:space="preserve"> key</w:t>
            </w:r>
          </w:p>
        </w:tc>
        <w:tc>
          <w:tcPr>
            <w:tcW w:w="6894" w:type="dxa"/>
          </w:tcPr>
          <w:p w14:paraId="2868C0AD" w14:textId="77777777" w:rsidR="00586F4D" w:rsidRDefault="00586F4D" w:rsidP="00586F4D">
            <w:r>
              <w:t>Restart the simulation</w:t>
            </w:r>
          </w:p>
        </w:tc>
      </w:tr>
      <w:tr w:rsidR="00586F4D" w14:paraId="0418D19D" w14:textId="77777777" w:rsidTr="00586F4D">
        <w:tc>
          <w:tcPr>
            <w:tcW w:w="2122" w:type="dxa"/>
          </w:tcPr>
          <w:p w14:paraId="05728FB9" w14:textId="2C2E6D8D" w:rsidR="00586F4D" w:rsidRDefault="0013526C" w:rsidP="00586F4D">
            <w:r>
              <w:t>“s”</w:t>
            </w:r>
            <w:r w:rsidR="00586F4D">
              <w:t xml:space="preserve"> key</w:t>
            </w:r>
          </w:p>
        </w:tc>
        <w:tc>
          <w:tcPr>
            <w:tcW w:w="6894" w:type="dxa"/>
          </w:tcPr>
          <w:p w14:paraId="17005DBD" w14:textId="77777777" w:rsidR="00586F4D" w:rsidRDefault="00586F4D" w:rsidP="00586F4D">
            <w:r>
              <w:t>Do a single step in the simulation</w:t>
            </w:r>
          </w:p>
        </w:tc>
      </w:tr>
    </w:tbl>
    <w:p w14:paraId="472E1F1E" w14:textId="77777777" w:rsidR="00586F4D" w:rsidRDefault="00586F4D" w:rsidP="00586F4D"/>
    <w:p w14:paraId="4F6CACBF" w14:textId="77777777" w:rsidR="00586F4D" w:rsidRDefault="002A766F" w:rsidP="00586F4D">
      <w:pPr>
        <w:pStyle w:val="ListParagraph"/>
        <w:numPr>
          <w:ilvl w:val="0"/>
          <w:numId w:val="3"/>
        </w:numPr>
      </w:pPr>
      <w:r w:rsidRPr="00586F4D">
        <w:rPr>
          <w:noProof/>
          <w:lang w:eastAsia="en-GB"/>
        </w:rPr>
        <w:drawing>
          <wp:anchor distT="0" distB="0" distL="114300" distR="114300" simplePos="0" relativeHeight="251660288" behindDoc="0" locked="0" layoutInCell="1" allowOverlap="1" wp14:anchorId="208277FC" wp14:editId="3779A126">
            <wp:simplePos x="0" y="0"/>
            <wp:positionH relativeFrom="margin">
              <wp:align>right</wp:align>
            </wp:positionH>
            <wp:positionV relativeFrom="paragraph">
              <wp:posOffset>5715</wp:posOffset>
            </wp:positionV>
            <wp:extent cx="3238500" cy="981075"/>
            <wp:effectExtent l="0" t="0" r="0" b="9525"/>
            <wp:wrapSquare wrapText="bothSides"/>
            <wp:docPr id="21" name="Picture 21" descr="C:\Dropbox\projects\Ant-Simulation\assests\User Manual\Uses\configuration panel text 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ropbox\projects\Ant-Simulation\assests\User Manual\Uses\configuration panel text hov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8500" cy="981075"/>
                    </a:xfrm>
                    <a:prstGeom prst="rect">
                      <a:avLst/>
                    </a:prstGeom>
                    <a:noFill/>
                    <a:ln>
                      <a:noFill/>
                    </a:ln>
                  </pic:spPr>
                </pic:pic>
              </a:graphicData>
            </a:graphic>
          </wp:anchor>
        </w:drawing>
      </w:r>
      <w:r w:rsidR="00586F4D">
        <w:t>Hovering over a characteristic will display a description of what it does.</w:t>
      </w:r>
    </w:p>
    <w:p w14:paraId="172BF5FA" w14:textId="77777777" w:rsidR="00586F4D" w:rsidRDefault="002A766F" w:rsidP="00586F4D">
      <w:pPr>
        <w:pStyle w:val="ListParagraph"/>
        <w:numPr>
          <w:ilvl w:val="0"/>
          <w:numId w:val="3"/>
        </w:numPr>
      </w:pPr>
      <w:r>
        <w:t>Clicking on a species will centre the map on the first nest in that species.</w:t>
      </w:r>
    </w:p>
    <w:p w14:paraId="0C884274" w14:textId="6FF9F48C" w:rsidR="002A766F" w:rsidRPr="00586F4D" w:rsidRDefault="00350046" w:rsidP="00586F4D">
      <w:pPr>
        <w:pStyle w:val="ListParagraph"/>
        <w:numPr>
          <w:ilvl w:val="0"/>
          <w:numId w:val="3"/>
        </w:numPr>
      </w:pPr>
      <w:r>
        <w:rPr>
          <w:noProof/>
          <w:shd w:val="clear" w:color="auto" w:fill="FFFFFF"/>
          <w:lang w:eastAsia="en-GB"/>
        </w:rPr>
        <w:drawing>
          <wp:anchor distT="0" distB="0" distL="114300" distR="114300" simplePos="0" relativeHeight="251677696" behindDoc="0" locked="0" layoutInCell="1" allowOverlap="1" wp14:anchorId="3CE94E40" wp14:editId="5027ED98">
            <wp:simplePos x="0" y="0"/>
            <wp:positionH relativeFrom="margin">
              <wp:align>right</wp:align>
            </wp:positionH>
            <wp:positionV relativeFrom="paragraph">
              <wp:posOffset>13970</wp:posOffset>
            </wp:positionV>
            <wp:extent cx="1685925" cy="314325"/>
            <wp:effectExtent l="0" t="0" r="9525" b="9525"/>
            <wp:wrapSquare wrapText="bothSides"/>
            <wp:docPr id="34" name="Picture 34" descr="C:\Dropbox\projects\Ant-Simulation\assests\User Manual\Uses\configuration panel control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ropbox\projects\Ant-Simulation\assests\User Manual\Uses\configuration panel controls (upda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925" cy="314325"/>
                    </a:xfrm>
                    <a:prstGeom prst="rect">
                      <a:avLst/>
                    </a:prstGeom>
                    <a:noFill/>
                    <a:ln>
                      <a:noFill/>
                    </a:ln>
                  </pic:spPr>
                </pic:pic>
              </a:graphicData>
            </a:graphic>
          </wp:anchor>
        </w:drawing>
      </w:r>
      <w:r w:rsidR="002A766F">
        <w:t>The update but</w:t>
      </w:r>
      <w:r>
        <w:t>ton will turn red if there is a</w:t>
      </w:r>
      <w:r w:rsidR="002A766F">
        <w:t xml:space="preserve"> change to the configuration </w:t>
      </w:r>
      <w:r w:rsidR="00152D70">
        <w:t>of a species characteristic</w:t>
      </w:r>
      <w:r w:rsidR="002A766F">
        <w:t xml:space="preserve"> which is not reflected in the simulation.</w:t>
      </w:r>
    </w:p>
    <w:p w14:paraId="196777C3" w14:textId="77777777" w:rsidR="00EB10F0" w:rsidRDefault="00EB10F0" w:rsidP="006F491D">
      <w:pPr>
        <w:pStyle w:val="Heading1"/>
        <w:jc w:val="both"/>
      </w:pPr>
      <w:bookmarkStart w:id="6" w:name="_Toc379148737"/>
      <w:r>
        <w:lastRenderedPageBreak/>
        <w:t>Errors</w:t>
      </w:r>
      <w:bookmarkEnd w:id="6"/>
    </w:p>
    <w:p w14:paraId="6BA56478" w14:textId="43C4621F" w:rsidR="0048592D" w:rsidRDefault="0048592D" w:rsidP="0048592D">
      <w:pPr>
        <w:pStyle w:val="Heading2"/>
      </w:pPr>
      <w:r w:rsidRPr="00152D70">
        <w:rPr>
          <w:b/>
        </w:rPr>
        <w:t>Warning #1</w:t>
      </w:r>
      <w:r>
        <w:t xml:space="preserve"> – Species c</w:t>
      </w:r>
      <w:r w:rsidR="009E3E0D">
        <w:t>ost greater tha</w:t>
      </w:r>
      <w:r>
        <w:t>n workers food cost</w:t>
      </w:r>
    </w:p>
    <w:p w14:paraId="2C5E2495" w14:textId="61792086" w:rsidR="0048592D" w:rsidRDefault="0048592D" w:rsidP="0048592D">
      <w:pPr>
        <w:pStyle w:val="Heading3"/>
      </w:pPr>
      <w:r>
        <w:t>Problem</w:t>
      </w:r>
    </w:p>
    <w:p w14:paraId="32AE3D79" w14:textId="31EE2DC0" w:rsidR="0048592D" w:rsidRDefault="0048592D" w:rsidP="0048592D">
      <w:pPr>
        <w:pStyle w:val="Heading3"/>
      </w:pPr>
      <w:r>
        <w:rPr>
          <w:noProof/>
          <w:lang w:eastAsia="en-GB"/>
        </w:rPr>
        <w:drawing>
          <wp:inline distT="0" distB="0" distL="0" distR="0" wp14:anchorId="17B97937" wp14:editId="47F23528">
            <wp:extent cx="5724525" cy="4010025"/>
            <wp:effectExtent l="0" t="0" r="9525" b="9525"/>
            <wp:docPr id="193" name="Picture 193" descr="C:\Dropbox\projects\Ant-Simulation\assests\User Manual\Errors\Warn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ropbox\projects\Ant-Simulation\assests\User Manual\Errors\Warning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95E0002" w14:textId="1D2377B8" w:rsidR="0048592D" w:rsidRPr="0048592D" w:rsidRDefault="0048592D" w:rsidP="0048592D">
      <w:r>
        <w:t>The warning is encounter when a species worker ant food cost is lower the ant health. This would cause worker ants to die immediately as they are born.</w:t>
      </w:r>
    </w:p>
    <w:p w14:paraId="67370F6D" w14:textId="4657AB94" w:rsidR="0048592D" w:rsidRDefault="0048592D" w:rsidP="0048592D">
      <w:pPr>
        <w:pStyle w:val="Heading3"/>
      </w:pPr>
      <w:r>
        <w:t>Recovery</w:t>
      </w:r>
    </w:p>
    <w:p w14:paraId="13D1BC4B" w14:textId="1BE03888" w:rsidR="0048592D" w:rsidRPr="0048592D" w:rsidRDefault="0048592D" w:rsidP="0048592D">
      <w:r>
        <w:t>To recover try either:</w:t>
      </w:r>
    </w:p>
    <w:p w14:paraId="74B48F1A" w14:textId="355CB953" w:rsidR="0048592D" w:rsidRDefault="009E3E0D" w:rsidP="009E3E0D">
      <w:pPr>
        <w:pStyle w:val="ListParagraph"/>
        <w:numPr>
          <w:ilvl w:val="0"/>
          <w:numId w:val="6"/>
        </w:numPr>
      </w:pPr>
      <w:r>
        <w:t>Lowering the species characteristics until ant health is below the worker food cost.</w:t>
      </w:r>
    </w:p>
    <w:p w14:paraId="413E8583" w14:textId="12DECB04" w:rsidR="009E3E0D" w:rsidRPr="0048592D" w:rsidRDefault="009E3E0D" w:rsidP="009E3E0D">
      <w:pPr>
        <w:pStyle w:val="ListParagraph"/>
        <w:numPr>
          <w:ilvl w:val="0"/>
          <w:numId w:val="6"/>
        </w:numPr>
      </w:pPr>
      <w:r>
        <w:t>Raising the worker food cost until it is greater than the ant health.</w:t>
      </w:r>
    </w:p>
    <w:p w14:paraId="02C3A813" w14:textId="1F022E34" w:rsidR="0048592D" w:rsidRDefault="0048592D" w:rsidP="0048592D">
      <w:pPr>
        <w:pStyle w:val="Heading2"/>
      </w:pPr>
      <w:r w:rsidRPr="00152D70">
        <w:rPr>
          <w:b/>
        </w:rPr>
        <w:lastRenderedPageBreak/>
        <w:t>Warning #2</w:t>
      </w:r>
      <w:r>
        <w:t xml:space="preserve"> – Species cost greater </w:t>
      </w:r>
      <w:r w:rsidR="009E3E0D">
        <w:t>than</w:t>
      </w:r>
      <w:r>
        <w:t xml:space="preserve"> queen food cost</w:t>
      </w:r>
    </w:p>
    <w:p w14:paraId="62ED598D" w14:textId="51CFEF6E" w:rsidR="009E3E0D" w:rsidRDefault="009E3E0D" w:rsidP="009E3E0D">
      <w:pPr>
        <w:pStyle w:val="Heading3"/>
      </w:pPr>
      <w:r>
        <w:t>Problem</w:t>
      </w:r>
    </w:p>
    <w:p w14:paraId="46915E00" w14:textId="1540C9AB" w:rsidR="009E3E0D" w:rsidRDefault="009E3E0D" w:rsidP="009E3E0D">
      <w:r>
        <w:rPr>
          <w:noProof/>
          <w:lang w:eastAsia="en-GB"/>
        </w:rPr>
        <w:drawing>
          <wp:inline distT="0" distB="0" distL="0" distR="0" wp14:anchorId="71856721" wp14:editId="25D25E2B">
            <wp:extent cx="5724525" cy="4010025"/>
            <wp:effectExtent l="0" t="0" r="9525" b="9525"/>
            <wp:docPr id="194" name="Picture 194" descr="C:\Dropbox\projects\Ant-Simulation\assests\User Manual\Errors\Warn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ropbox\projects\Ant-Simulation\assests\User Manual\Errors\Warning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3FB61FF3" w14:textId="1465263A" w:rsidR="009E3E0D" w:rsidRDefault="009E3E0D" w:rsidP="009E3E0D">
      <w:r>
        <w:t>The warning is encounter when a species queen ant food cost is lower the ant health. This would cause queen ants to die immediately as they are born.</w:t>
      </w:r>
    </w:p>
    <w:p w14:paraId="603291A0" w14:textId="77777777" w:rsidR="009E3E0D" w:rsidRDefault="009E3E0D" w:rsidP="009E3E0D">
      <w:pPr>
        <w:pStyle w:val="Heading3"/>
      </w:pPr>
      <w:r>
        <w:t>Recovery</w:t>
      </w:r>
    </w:p>
    <w:p w14:paraId="0F099666" w14:textId="77777777" w:rsidR="009E3E0D" w:rsidRPr="0048592D" w:rsidRDefault="009E3E0D" w:rsidP="009E3E0D">
      <w:r>
        <w:t>To recover try either:</w:t>
      </w:r>
    </w:p>
    <w:p w14:paraId="7DDB7069" w14:textId="2993F265" w:rsidR="009E3E0D" w:rsidRDefault="009E3E0D" w:rsidP="009E3E0D">
      <w:pPr>
        <w:pStyle w:val="ListParagraph"/>
        <w:numPr>
          <w:ilvl w:val="0"/>
          <w:numId w:val="6"/>
        </w:numPr>
      </w:pPr>
      <w:r>
        <w:t>Lowering the species characteristics until ant health is below the queen food cost.</w:t>
      </w:r>
    </w:p>
    <w:p w14:paraId="66747689" w14:textId="05F19ED4" w:rsidR="009E3E0D" w:rsidRPr="0048592D" w:rsidRDefault="009E3E0D" w:rsidP="009E3E0D">
      <w:pPr>
        <w:pStyle w:val="ListParagraph"/>
        <w:numPr>
          <w:ilvl w:val="0"/>
          <w:numId w:val="6"/>
        </w:numPr>
      </w:pPr>
      <w:r>
        <w:t>Raising the queen food cost until it is greater than the ant health.</w:t>
      </w:r>
    </w:p>
    <w:p w14:paraId="3121291A" w14:textId="53E20255" w:rsidR="009E3E0D" w:rsidRPr="009E3E0D" w:rsidRDefault="009E3E0D" w:rsidP="009E3E0D"/>
    <w:p w14:paraId="75A56508" w14:textId="7828DC74" w:rsidR="0048592D" w:rsidRDefault="0048592D" w:rsidP="0048592D">
      <w:pPr>
        <w:pStyle w:val="Heading2"/>
      </w:pPr>
      <w:r w:rsidRPr="00152D70">
        <w:rPr>
          <w:b/>
        </w:rPr>
        <w:lastRenderedPageBreak/>
        <w:t>Warning #3</w:t>
      </w:r>
      <w:r>
        <w:t xml:space="preserve"> – Species cost greater </w:t>
      </w:r>
      <w:r w:rsidR="009E3E0D">
        <w:t>than</w:t>
      </w:r>
      <w:r>
        <w:t xml:space="preserve"> soldier food cost</w:t>
      </w:r>
    </w:p>
    <w:p w14:paraId="1EBBA3B2" w14:textId="77777777" w:rsidR="009E3E0D" w:rsidRDefault="009E3E0D" w:rsidP="009E3E0D">
      <w:pPr>
        <w:pStyle w:val="Heading3"/>
      </w:pPr>
      <w:r>
        <w:t>Problem</w:t>
      </w:r>
    </w:p>
    <w:p w14:paraId="1F83A262" w14:textId="1402F6BB" w:rsidR="009E3E0D" w:rsidRDefault="009E3E0D" w:rsidP="009E3E0D">
      <w:r>
        <w:rPr>
          <w:noProof/>
          <w:lang w:eastAsia="en-GB"/>
        </w:rPr>
        <w:drawing>
          <wp:inline distT="0" distB="0" distL="0" distR="0" wp14:anchorId="2B13E1B6" wp14:editId="4D0A0231">
            <wp:extent cx="5724525" cy="4010025"/>
            <wp:effectExtent l="0" t="0" r="9525" b="9525"/>
            <wp:docPr id="196" name="Picture 196" descr="C:\Dropbox\projects\Ant-Simulation\assests\User Manual\Errors\Warn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ropbox\projects\Ant-Simulation\assests\User Manual\Errors\Warning #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7F93E5B" w14:textId="4CC9D102" w:rsidR="009E3E0D" w:rsidRDefault="009E3E0D" w:rsidP="009E3E0D">
      <w:r>
        <w:t>The warning is encounter when a species soldier ant food cost is lower the ant health. This would cause soldier ants to die immediately as they are born.</w:t>
      </w:r>
    </w:p>
    <w:p w14:paraId="4FD9D7BD" w14:textId="77777777" w:rsidR="009E3E0D" w:rsidRDefault="009E3E0D" w:rsidP="009E3E0D">
      <w:pPr>
        <w:pStyle w:val="Heading3"/>
      </w:pPr>
      <w:r>
        <w:t>Recovery</w:t>
      </w:r>
    </w:p>
    <w:p w14:paraId="73364DB7" w14:textId="77777777" w:rsidR="009E3E0D" w:rsidRPr="0048592D" w:rsidRDefault="009E3E0D" w:rsidP="009E3E0D">
      <w:r>
        <w:t>To recover try either:</w:t>
      </w:r>
    </w:p>
    <w:p w14:paraId="05506071" w14:textId="1FB9D298" w:rsidR="009E3E0D" w:rsidRDefault="009E3E0D" w:rsidP="009E3E0D">
      <w:pPr>
        <w:pStyle w:val="ListParagraph"/>
        <w:numPr>
          <w:ilvl w:val="0"/>
          <w:numId w:val="6"/>
        </w:numPr>
      </w:pPr>
      <w:r>
        <w:t>Lowering the species characteristics until ant health is below the soldier food cost.</w:t>
      </w:r>
    </w:p>
    <w:p w14:paraId="7790855F" w14:textId="1DD35662" w:rsidR="009E3E0D" w:rsidRPr="0048592D" w:rsidRDefault="009E3E0D" w:rsidP="009E3E0D">
      <w:pPr>
        <w:pStyle w:val="ListParagraph"/>
        <w:numPr>
          <w:ilvl w:val="0"/>
          <w:numId w:val="6"/>
        </w:numPr>
      </w:pPr>
      <w:r>
        <w:t>Raising the soldier food cost until it is greater than the ant health.</w:t>
      </w:r>
    </w:p>
    <w:p w14:paraId="1491216A" w14:textId="77777777" w:rsidR="009E3E0D" w:rsidRPr="009E3E0D" w:rsidRDefault="009E3E0D" w:rsidP="009E3E0D"/>
    <w:p w14:paraId="4074B38C" w14:textId="428281BC" w:rsidR="0048592D" w:rsidRDefault="0048592D" w:rsidP="0048592D">
      <w:pPr>
        <w:pStyle w:val="Heading2"/>
      </w:pPr>
      <w:r w:rsidRPr="00152D70">
        <w:rPr>
          <w:b/>
        </w:rPr>
        <w:lastRenderedPageBreak/>
        <w:t>Error #1</w:t>
      </w:r>
      <w:r>
        <w:t xml:space="preserve"> – Minimum number of queen steps greater </w:t>
      </w:r>
      <w:r w:rsidR="00010D94">
        <w:t>than</w:t>
      </w:r>
      <w:r>
        <w:t xml:space="preserve"> maximum</w:t>
      </w:r>
    </w:p>
    <w:p w14:paraId="2C1FD3D2" w14:textId="1C833689" w:rsidR="00010D94" w:rsidRDefault="00010D94" w:rsidP="00010D94">
      <w:pPr>
        <w:pStyle w:val="Heading3"/>
      </w:pPr>
      <w:r>
        <w:t>Problem</w:t>
      </w:r>
    </w:p>
    <w:p w14:paraId="756B8267" w14:textId="1D221407" w:rsidR="00010D94" w:rsidRDefault="00010D94" w:rsidP="00010D94">
      <w:r>
        <w:rPr>
          <w:noProof/>
          <w:lang w:eastAsia="en-GB"/>
        </w:rPr>
        <w:drawing>
          <wp:inline distT="0" distB="0" distL="0" distR="0" wp14:anchorId="46E47CF8" wp14:editId="38CFF621">
            <wp:extent cx="5724525" cy="4010025"/>
            <wp:effectExtent l="0" t="0" r="9525" b="9525"/>
            <wp:docPr id="197" name="Picture 197" descr="C:\Dropbox\projects\Ant-Simulation\assests\User Manual\Errors\Err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ropbox\projects\Ant-Simulation\assests\User Manual\Errors\Error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3F670152" w14:textId="4CD75CB2" w:rsidR="00010D94" w:rsidRDefault="00010D94" w:rsidP="00010D94">
      <w:r>
        <w:t xml:space="preserve">The error is caused when a species minimum number of queen steps </w:t>
      </w:r>
      <w:proofErr w:type="gramStart"/>
      <w:r>
        <w:t>is</w:t>
      </w:r>
      <w:proofErr w:type="gramEnd"/>
      <w:r>
        <w:t xml:space="preserve"> greater than the maximum number of queen steps. This would cause queens to create nests as soon as they were born rather than moving away from the nest.</w:t>
      </w:r>
    </w:p>
    <w:p w14:paraId="5C0DE7D1" w14:textId="70CFF80A" w:rsidR="00010D94" w:rsidRDefault="00010D94" w:rsidP="00010D94">
      <w:pPr>
        <w:pStyle w:val="Heading3"/>
      </w:pPr>
      <w:r>
        <w:t>Recovery</w:t>
      </w:r>
    </w:p>
    <w:p w14:paraId="2951F077" w14:textId="02A347FE" w:rsidR="00010D94" w:rsidRDefault="00010D94" w:rsidP="00010D94">
      <w:r>
        <w:t>To recover from this error try:</w:t>
      </w:r>
    </w:p>
    <w:p w14:paraId="4782DE9F" w14:textId="2D61F612" w:rsidR="00010D94" w:rsidRDefault="00010D94" w:rsidP="00520DAC">
      <w:pPr>
        <w:pStyle w:val="ListParagraph"/>
        <w:numPr>
          <w:ilvl w:val="0"/>
          <w:numId w:val="7"/>
        </w:numPr>
      </w:pPr>
      <w:r>
        <w:t xml:space="preserve">Lowering the minimum number of </w:t>
      </w:r>
      <w:r w:rsidR="00520DAC">
        <w:t>queen</w:t>
      </w:r>
      <w:r>
        <w:t xml:space="preserve"> steps until it is below the maximum number of queen steps.</w:t>
      </w:r>
    </w:p>
    <w:p w14:paraId="4D0FD9AE" w14:textId="5ADE4919" w:rsidR="00941494" w:rsidRPr="00010D94" w:rsidRDefault="00010D94" w:rsidP="00152D70">
      <w:pPr>
        <w:pStyle w:val="ListParagraph"/>
        <w:numPr>
          <w:ilvl w:val="0"/>
          <w:numId w:val="7"/>
        </w:numPr>
      </w:pPr>
      <w:r>
        <w:t xml:space="preserve">Raising the maximum number of queen steps until it is greater </w:t>
      </w:r>
      <w:r w:rsidR="00152D70">
        <w:t>than</w:t>
      </w:r>
      <w:r>
        <w:t xml:space="preserve"> the minimum number of queen steps.</w:t>
      </w:r>
    </w:p>
    <w:p w14:paraId="548F30C3" w14:textId="1717B6DD" w:rsidR="009B7900" w:rsidRDefault="00520DAC" w:rsidP="00520DAC">
      <w:pPr>
        <w:pStyle w:val="Heading2"/>
      </w:pPr>
      <w:r>
        <w:t>No ants are left</w:t>
      </w:r>
    </w:p>
    <w:p w14:paraId="19095BE9" w14:textId="371E2300" w:rsidR="00520DAC" w:rsidRDefault="00520DAC" w:rsidP="00520DAC">
      <w:pPr>
        <w:pStyle w:val="Heading3"/>
      </w:pPr>
      <w:r>
        <w:t>Problem</w:t>
      </w:r>
    </w:p>
    <w:p w14:paraId="7A5D7BF9" w14:textId="5ED1AF9C" w:rsidR="00520DAC" w:rsidRDefault="00A651A3" w:rsidP="00520DAC">
      <w:r>
        <w:t>Although not technically a problem, t</w:t>
      </w:r>
      <w:r w:rsidR="00520DAC">
        <w:t>his is caused when all ants and nests have died off.</w:t>
      </w:r>
    </w:p>
    <w:p w14:paraId="03CEFF20" w14:textId="1A318F91" w:rsidR="00520DAC" w:rsidRDefault="00520DAC" w:rsidP="00520DAC">
      <w:pPr>
        <w:pStyle w:val="Heading3"/>
      </w:pPr>
      <w:r>
        <w:t>Recovery</w:t>
      </w:r>
    </w:p>
    <w:p w14:paraId="4F70B45A" w14:textId="31C3C207" w:rsidR="00520DAC" w:rsidRDefault="00520DAC" w:rsidP="00520DAC">
      <w:r>
        <w:t>The simulation must be restarted. This can be done by clicking the restart button in the simulation controls or by refreshing the page.</w:t>
      </w:r>
    </w:p>
    <w:p w14:paraId="6CA690DA" w14:textId="77777777" w:rsidR="00941494" w:rsidRPr="00520DAC" w:rsidRDefault="00941494" w:rsidP="00520DAC"/>
    <w:p w14:paraId="144E9C75" w14:textId="77777777" w:rsidR="009B7900" w:rsidRDefault="009B7900" w:rsidP="00520DAC">
      <w:pPr>
        <w:pStyle w:val="Heading2"/>
      </w:pPr>
      <w:r>
        <w:lastRenderedPageBreak/>
        <w:t>Too many species</w:t>
      </w:r>
    </w:p>
    <w:p w14:paraId="069C647C" w14:textId="5D2E4DF4" w:rsidR="00520DAC" w:rsidRDefault="00520DAC" w:rsidP="00520DAC">
      <w:pPr>
        <w:pStyle w:val="Heading3"/>
      </w:pPr>
      <w:r>
        <w:t>Problem</w:t>
      </w:r>
    </w:p>
    <w:p w14:paraId="030762EA" w14:textId="31DE90A0" w:rsidR="00520DAC" w:rsidRPr="00520DAC" w:rsidRDefault="00520DAC" w:rsidP="00520DAC">
      <w:r>
        <w:t>This happens when there are many unique species in the simulation and they are all shown in the data panel.</w:t>
      </w:r>
    </w:p>
    <w:p w14:paraId="38C79F12" w14:textId="5471705E" w:rsidR="00520DAC" w:rsidRDefault="00520DAC" w:rsidP="00520DAC">
      <w:pPr>
        <w:pStyle w:val="Heading3"/>
      </w:pPr>
      <w:r>
        <w:t>Recovery</w:t>
      </w:r>
    </w:p>
    <w:p w14:paraId="425F259D" w14:textId="5A514AB5" w:rsidR="00520DAC" w:rsidRDefault="00520DAC" w:rsidP="00520DAC">
      <w:r>
        <w:t>Suggestions to fix or reduce problem:</w:t>
      </w:r>
    </w:p>
    <w:p w14:paraId="7BABD8E4" w14:textId="4241187F" w:rsidR="00520DAC" w:rsidRDefault="00520DAC" w:rsidP="00520DAC">
      <w:pPr>
        <w:pStyle w:val="ListParagraph"/>
        <w:numPr>
          <w:ilvl w:val="0"/>
          <w:numId w:val="8"/>
        </w:numPr>
      </w:pPr>
      <w:r>
        <w:t>Reduce the queen probability, this will reduce the number of queens produced and therefore reduce the amount of new species.</w:t>
      </w:r>
    </w:p>
    <w:p w14:paraId="29EB484A" w14:textId="2E654D75" w:rsidR="00520DAC" w:rsidRDefault="00520DAC" w:rsidP="00520DAC">
      <w:pPr>
        <w:pStyle w:val="ListParagraph"/>
        <w:numPr>
          <w:ilvl w:val="0"/>
          <w:numId w:val="8"/>
        </w:numPr>
      </w:pPr>
      <w:r>
        <w:t>Minimise any opened data on species.</w:t>
      </w:r>
    </w:p>
    <w:p w14:paraId="5655A344" w14:textId="7F594E9A" w:rsidR="00520DAC" w:rsidRDefault="00520DAC" w:rsidP="00520DAC">
      <w:pPr>
        <w:pStyle w:val="ListParagraph"/>
        <w:numPr>
          <w:ilvl w:val="0"/>
          <w:numId w:val="8"/>
        </w:numPr>
      </w:pPr>
      <w:r>
        <w:t>Restart the simulation.</w:t>
      </w:r>
    </w:p>
    <w:p w14:paraId="741EC3FF" w14:textId="77777777" w:rsidR="00941494" w:rsidRDefault="00941494" w:rsidP="00941494"/>
    <w:p w14:paraId="2338C87A" w14:textId="3D94FFC4" w:rsidR="00520DAC" w:rsidRDefault="00520DAC" w:rsidP="00520DAC">
      <w:pPr>
        <w:pStyle w:val="Heading2"/>
      </w:pPr>
      <w:r>
        <w:t>The simulation is slow</w:t>
      </w:r>
    </w:p>
    <w:p w14:paraId="7C1CCA5D" w14:textId="5EBBF6DD" w:rsidR="00520DAC" w:rsidRDefault="00520DAC" w:rsidP="00520DAC">
      <w:pPr>
        <w:pStyle w:val="Heading3"/>
      </w:pPr>
      <w:r>
        <w:t>Problem</w:t>
      </w:r>
    </w:p>
    <w:p w14:paraId="23454EDC" w14:textId="32026EA5" w:rsidR="00520DAC" w:rsidRPr="00520DAC" w:rsidRDefault="00520DAC" w:rsidP="00520DAC">
      <w:r>
        <w:t>The problem is caused if too many ants are in the simulation. This often happens when the simulation is run for extended amounts of time.</w:t>
      </w:r>
    </w:p>
    <w:p w14:paraId="778C5C40" w14:textId="6BFA609D" w:rsidR="00520DAC" w:rsidRDefault="00520DAC" w:rsidP="00520DAC">
      <w:pPr>
        <w:pStyle w:val="Heading3"/>
      </w:pPr>
      <w:r>
        <w:t>Recovery</w:t>
      </w:r>
    </w:p>
    <w:p w14:paraId="6FA8B5A3" w14:textId="4FDCEC6A" w:rsidR="000A5D59" w:rsidRDefault="000A5D59" w:rsidP="000A5D59">
      <w:r>
        <w:t>To reduce the problem</w:t>
      </w:r>
      <w:r w:rsidR="00D244EC">
        <w:t xml:space="preserve"> try</w:t>
      </w:r>
      <w:r>
        <w:t>:</w:t>
      </w:r>
    </w:p>
    <w:p w14:paraId="364D23A1" w14:textId="696686CE" w:rsidR="000A5D59" w:rsidRDefault="000A5D59" w:rsidP="00D244EC">
      <w:pPr>
        <w:pStyle w:val="ListParagraph"/>
        <w:numPr>
          <w:ilvl w:val="0"/>
          <w:numId w:val="9"/>
        </w:numPr>
      </w:pPr>
      <w:r>
        <w:t>Lower</w:t>
      </w:r>
      <w:r w:rsidR="00D244EC">
        <w:t>ing</w:t>
      </w:r>
      <w:r>
        <w:t xml:space="preserve"> the worker probability, queen probability and soldier probability characteristics. This will slow the creation of ants in the simulation allowing it to be run for longer periods of time.</w:t>
      </w:r>
    </w:p>
    <w:p w14:paraId="1CB11B1A" w14:textId="1D4E870C" w:rsidR="000A5D59" w:rsidRDefault="000A5D59" w:rsidP="00D244EC">
      <w:pPr>
        <w:pStyle w:val="ListParagraph"/>
        <w:numPr>
          <w:ilvl w:val="0"/>
          <w:numId w:val="9"/>
        </w:numPr>
      </w:pPr>
      <w:r>
        <w:t>Lower</w:t>
      </w:r>
      <w:r w:rsidR="00D244EC">
        <w:t>ing</w:t>
      </w:r>
      <w:r>
        <w:t xml:space="preserve"> the </w:t>
      </w:r>
      <w:r w:rsidRPr="00D244EC">
        <w:t>eye sight</w:t>
      </w:r>
      <w:r>
        <w:t xml:space="preserve"> or antenna size </w:t>
      </w:r>
      <w:r w:rsidR="00D244EC">
        <w:t>characteristics</w:t>
      </w:r>
      <w:r>
        <w:t xml:space="preserve">. This </w:t>
      </w:r>
      <w:r w:rsidR="00D244EC">
        <w:t>will allow the simulation to run faster and h</w:t>
      </w:r>
      <w:bookmarkStart w:id="7" w:name="_GoBack"/>
      <w:bookmarkEnd w:id="7"/>
      <w:r w:rsidR="00D244EC">
        <w:t>andle more ants.</w:t>
      </w:r>
    </w:p>
    <w:p w14:paraId="13446EBC" w14:textId="4D169479" w:rsidR="00D244EC" w:rsidRDefault="00D244EC" w:rsidP="00D244EC">
      <w:pPr>
        <w:pStyle w:val="ListParagraph"/>
        <w:numPr>
          <w:ilvl w:val="0"/>
          <w:numId w:val="9"/>
        </w:numPr>
      </w:pPr>
      <w:r>
        <w:t>Lowering the pheromone concentration. This will allow the simulation to run faster as there will be fewer pheromones in the simulation.</w:t>
      </w:r>
    </w:p>
    <w:p w14:paraId="764ABC92" w14:textId="22CFC1BD" w:rsidR="00D244EC" w:rsidRDefault="00D244EC" w:rsidP="00D244EC">
      <w:pPr>
        <w:pStyle w:val="ListParagraph"/>
        <w:numPr>
          <w:ilvl w:val="0"/>
          <w:numId w:val="9"/>
        </w:numPr>
      </w:pPr>
      <w:r>
        <w:t>Lowering the reproduction rate. This will reduce the number of ants born. Allowing the simulation to run faster.</w:t>
      </w:r>
    </w:p>
    <w:p w14:paraId="60582EA6" w14:textId="7796BB91" w:rsidR="00520DAC" w:rsidRDefault="00D244EC" w:rsidP="00520DAC">
      <w:pPr>
        <w:pStyle w:val="ListParagraph"/>
        <w:numPr>
          <w:ilvl w:val="0"/>
          <w:numId w:val="9"/>
        </w:numPr>
      </w:pPr>
      <w:r>
        <w:t>Running the simulation on a faster computer.</w:t>
      </w:r>
    </w:p>
    <w:p w14:paraId="5B8B5F84" w14:textId="77777777" w:rsidR="00941494" w:rsidRDefault="00941494" w:rsidP="00941494"/>
    <w:p w14:paraId="09E7E377" w14:textId="4DF217E4" w:rsidR="00941494" w:rsidRDefault="00941494" w:rsidP="00941494">
      <w:pPr>
        <w:pStyle w:val="Heading2"/>
      </w:pPr>
      <w:r>
        <w:t>Only one species</w:t>
      </w:r>
    </w:p>
    <w:p w14:paraId="3864A36B" w14:textId="6D651A1B" w:rsidR="00941494" w:rsidRDefault="00941494" w:rsidP="00941494">
      <w:pPr>
        <w:pStyle w:val="Heading3"/>
      </w:pPr>
      <w:r>
        <w:t>Problem</w:t>
      </w:r>
    </w:p>
    <w:p w14:paraId="68DCCF2E" w14:textId="010232FD" w:rsidR="00941494" w:rsidRPr="00941494" w:rsidRDefault="00941494" w:rsidP="00941494">
      <w:r>
        <w:t>The problem is caused if new species are not being created.</w:t>
      </w:r>
      <w:r w:rsidR="000C1011">
        <w:t xml:space="preserve"> This happens if queen ants are not being born, or new species nests die quickly after they are created.</w:t>
      </w:r>
    </w:p>
    <w:p w14:paraId="07DE11FF" w14:textId="66E7A76B" w:rsidR="00941494" w:rsidRDefault="00941494" w:rsidP="00941494">
      <w:pPr>
        <w:pStyle w:val="Heading3"/>
      </w:pPr>
      <w:r>
        <w:t>Recovery</w:t>
      </w:r>
    </w:p>
    <w:p w14:paraId="5AA78008" w14:textId="53E38849" w:rsidR="00941494" w:rsidRDefault="00941494" w:rsidP="00941494">
      <w:r>
        <w:t>To fix this problem</w:t>
      </w:r>
      <w:r w:rsidR="000C1011">
        <w:t xml:space="preserve"> try</w:t>
      </w:r>
      <w:r>
        <w:t>:</w:t>
      </w:r>
    </w:p>
    <w:p w14:paraId="424564E0" w14:textId="043D0DF2" w:rsidR="00941494" w:rsidRDefault="00941494" w:rsidP="000C1011">
      <w:pPr>
        <w:pStyle w:val="ListParagraph"/>
        <w:numPr>
          <w:ilvl w:val="0"/>
          <w:numId w:val="10"/>
        </w:numPr>
      </w:pPr>
      <w:r>
        <w:t>Increase the reproduction rate. This will allow more ants to be born, increasing the chance of a queen ant being born.</w:t>
      </w:r>
    </w:p>
    <w:p w14:paraId="0679A860" w14:textId="5A233D7B" w:rsidR="00941494" w:rsidRDefault="00941494" w:rsidP="000C1011">
      <w:pPr>
        <w:pStyle w:val="ListParagraph"/>
        <w:numPr>
          <w:ilvl w:val="0"/>
          <w:numId w:val="10"/>
        </w:numPr>
      </w:pPr>
      <w:r>
        <w:t>Increase the queen ant probability. This will cause more queen ants to be born.</w:t>
      </w:r>
    </w:p>
    <w:p w14:paraId="354CB0B1" w14:textId="662903E1" w:rsidR="00941494" w:rsidRDefault="00941494" w:rsidP="000C1011">
      <w:pPr>
        <w:pStyle w:val="ListParagraph"/>
        <w:numPr>
          <w:ilvl w:val="0"/>
          <w:numId w:val="10"/>
        </w:numPr>
      </w:pPr>
      <w:r>
        <w:t>Increase the queen food cost. This will allow other species nests to survive for longer and potentially become successful.</w:t>
      </w:r>
    </w:p>
    <w:p w14:paraId="345036C4" w14:textId="171795E4" w:rsidR="000C1011" w:rsidRDefault="000C1011" w:rsidP="000C1011">
      <w:pPr>
        <w:pStyle w:val="ListParagraph"/>
        <w:numPr>
          <w:ilvl w:val="0"/>
          <w:numId w:val="10"/>
        </w:numPr>
      </w:pPr>
      <w:r>
        <w:lastRenderedPageBreak/>
        <w:t>Design a species to survive for longer by editing the characteristics (try resetting the characteristics by pressing the reset button in the characteristics controls).</w:t>
      </w:r>
    </w:p>
    <w:p w14:paraId="4E86CAE5" w14:textId="77777777" w:rsidR="00941494" w:rsidRDefault="00941494" w:rsidP="00941494"/>
    <w:p w14:paraId="308A3CA5" w14:textId="77777777" w:rsidR="00941494" w:rsidRPr="00520DAC" w:rsidRDefault="00941494" w:rsidP="00941494"/>
    <w:p w14:paraId="5DC37EC0" w14:textId="257B664E" w:rsidR="005F27D5" w:rsidRDefault="000C1011" w:rsidP="000C1011">
      <w:pPr>
        <w:pStyle w:val="Heading2"/>
      </w:pPr>
      <w:r>
        <w:t>Ants not moving</w:t>
      </w:r>
    </w:p>
    <w:p w14:paraId="0A107437" w14:textId="23C1B5B1" w:rsidR="000C1011" w:rsidRDefault="000C1011" w:rsidP="000C1011">
      <w:pPr>
        <w:pStyle w:val="Heading3"/>
      </w:pPr>
      <w:r>
        <w:t>Problem</w:t>
      </w:r>
    </w:p>
    <w:p w14:paraId="6BA6D551" w14:textId="4BE6456B" w:rsidR="000C1011" w:rsidRPr="000C1011" w:rsidRDefault="000C1011" w:rsidP="000C1011">
      <w:r>
        <w:t>If ants have a very low speed they will appear not to move</w:t>
      </w:r>
    </w:p>
    <w:p w14:paraId="34470619" w14:textId="5963FB26" w:rsidR="000C1011" w:rsidRPr="000C1011" w:rsidRDefault="000C1011" w:rsidP="000C1011">
      <w:pPr>
        <w:pStyle w:val="Heading3"/>
      </w:pPr>
      <w:r>
        <w:t>Recovery</w:t>
      </w:r>
    </w:p>
    <w:p w14:paraId="2FE267B0" w14:textId="0B59B639" w:rsidR="005F27D5" w:rsidRPr="009B7900" w:rsidRDefault="000C1011" w:rsidP="009B7900">
      <w:r>
        <w:t>Increase the speed characteristic of the species.</w:t>
      </w:r>
    </w:p>
    <w:sectPr w:rsidR="005F27D5" w:rsidRPr="009B790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Alex Robinson" w:date="2014-02-02T22:02:00Z" w:initials="AR">
    <w:p w14:paraId="695B2970" w14:textId="77777777" w:rsidR="00152D70" w:rsidRDefault="00152D70">
      <w:pPr>
        <w:pStyle w:val="CommentText"/>
      </w:pPr>
      <w:r>
        <w:rPr>
          <w:rStyle w:val="CommentReference"/>
        </w:rPr>
        <w:annotationRef/>
      </w:r>
      <w:r>
        <w:t>Put this as a annotation to the picture</w:t>
      </w:r>
    </w:p>
    <w:p w14:paraId="6951A9FE" w14:textId="77777777" w:rsidR="00152D70" w:rsidRDefault="00152D70">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51A9F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22FF0"/>
    <w:multiLevelType w:val="hybridMultilevel"/>
    <w:tmpl w:val="8AA0A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1F2C97"/>
    <w:multiLevelType w:val="hybridMultilevel"/>
    <w:tmpl w:val="9F483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296F52"/>
    <w:multiLevelType w:val="hybridMultilevel"/>
    <w:tmpl w:val="B644F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367983"/>
    <w:multiLevelType w:val="hybridMultilevel"/>
    <w:tmpl w:val="B1FA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293987"/>
    <w:multiLevelType w:val="hybridMultilevel"/>
    <w:tmpl w:val="5B02D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A30FBA"/>
    <w:multiLevelType w:val="hybridMultilevel"/>
    <w:tmpl w:val="2420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B821744"/>
    <w:multiLevelType w:val="hybridMultilevel"/>
    <w:tmpl w:val="8834B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3560A2"/>
    <w:multiLevelType w:val="hybridMultilevel"/>
    <w:tmpl w:val="C93A6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C6A3667"/>
    <w:multiLevelType w:val="hybridMultilevel"/>
    <w:tmpl w:val="76DA1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AF748F8"/>
    <w:multiLevelType w:val="hybridMultilevel"/>
    <w:tmpl w:val="40B82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9"/>
  </w:num>
  <w:num w:numId="5">
    <w:abstractNumId w:val="5"/>
  </w:num>
  <w:num w:numId="6">
    <w:abstractNumId w:val="1"/>
  </w:num>
  <w:num w:numId="7">
    <w:abstractNumId w:val="4"/>
  </w:num>
  <w:num w:numId="8">
    <w:abstractNumId w:val="2"/>
  </w:num>
  <w:num w:numId="9">
    <w:abstractNumId w:val="7"/>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Robinson">
    <w15:presenceInfo w15:providerId="None" w15:userId="Alex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BB4"/>
    <w:rsid w:val="00010D94"/>
    <w:rsid w:val="00041A68"/>
    <w:rsid w:val="000A5D59"/>
    <w:rsid w:val="000B10C8"/>
    <w:rsid w:val="000C1011"/>
    <w:rsid w:val="0011444E"/>
    <w:rsid w:val="00125854"/>
    <w:rsid w:val="0013526C"/>
    <w:rsid w:val="00152D70"/>
    <w:rsid w:val="0015497D"/>
    <w:rsid w:val="00205655"/>
    <w:rsid w:val="00260358"/>
    <w:rsid w:val="00260A7A"/>
    <w:rsid w:val="002A766F"/>
    <w:rsid w:val="00350046"/>
    <w:rsid w:val="00454E0D"/>
    <w:rsid w:val="00462432"/>
    <w:rsid w:val="0048592D"/>
    <w:rsid w:val="00520DAC"/>
    <w:rsid w:val="00586F4D"/>
    <w:rsid w:val="005F27D5"/>
    <w:rsid w:val="006B6EEA"/>
    <w:rsid w:val="006E6278"/>
    <w:rsid w:val="006F491D"/>
    <w:rsid w:val="007A2698"/>
    <w:rsid w:val="00817FF1"/>
    <w:rsid w:val="009065AE"/>
    <w:rsid w:val="00940205"/>
    <w:rsid w:val="00941494"/>
    <w:rsid w:val="00965C20"/>
    <w:rsid w:val="009B063C"/>
    <w:rsid w:val="009B7900"/>
    <w:rsid w:val="009C39B7"/>
    <w:rsid w:val="009E3E0D"/>
    <w:rsid w:val="00A3677F"/>
    <w:rsid w:val="00A651A3"/>
    <w:rsid w:val="00A93CB3"/>
    <w:rsid w:val="00AF4F3B"/>
    <w:rsid w:val="00B951CA"/>
    <w:rsid w:val="00BF772A"/>
    <w:rsid w:val="00C821EC"/>
    <w:rsid w:val="00D02DE0"/>
    <w:rsid w:val="00D204E9"/>
    <w:rsid w:val="00D244EC"/>
    <w:rsid w:val="00D2614E"/>
    <w:rsid w:val="00D80619"/>
    <w:rsid w:val="00D85A01"/>
    <w:rsid w:val="00EB035E"/>
    <w:rsid w:val="00EB10F0"/>
    <w:rsid w:val="00ED7E21"/>
    <w:rsid w:val="00EF0829"/>
    <w:rsid w:val="00F13BBA"/>
    <w:rsid w:val="00F50322"/>
    <w:rsid w:val="00F57BB4"/>
    <w:rsid w:val="00F674CC"/>
    <w:rsid w:val="00F93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0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1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F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02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0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10F0"/>
    <w:pPr>
      <w:outlineLvl w:val="9"/>
    </w:pPr>
    <w:rPr>
      <w:lang w:val="en-US"/>
    </w:rPr>
  </w:style>
  <w:style w:type="paragraph" w:styleId="TOC1">
    <w:name w:val="toc 1"/>
    <w:basedOn w:val="Normal"/>
    <w:next w:val="Normal"/>
    <w:autoRedefine/>
    <w:uiPriority w:val="39"/>
    <w:unhideWhenUsed/>
    <w:rsid w:val="00EB10F0"/>
    <w:pPr>
      <w:spacing w:after="100"/>
    </w:pPr>
  </w:style>
  <w:style w:type="character" w:styleId="Hyperlink">
    <w:name w:val="Hyperlink"/>
    <w:basedOn w:val="DefaultParagraphFont"/>
    <w:uiPriority w:val="99"/>
    <w:unhideWhenUsed/>
    <w:rsid w:val="00EB10F0"/>
    <w:rPr>
      <w:color w:val="0563C1" w:themeColor="hyperlink"/>
      <w:u w:val="single"/>
    </w:rPr>
  </w:style>
  <w:style w:type="paragraph" w:styleId="Title">
    <w:name w:val="Title"/>
    <w:basedOn w:val="Normal"/>
    <w:next w:val="Normal"/>
    <w:link w:val="TitleChar"/>
    <w:uiPriority w:val="10"/>
    <w:qFormat/>
    <w:rsid w:val="00EB10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0F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B10F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F491D"/>
    <w:pPr>
      <w:ind w:left="720"/>
      <w:contextualSpacing/>
    </w:pPr>
  </w:style>
  <w:style w:type="table" w:styleId="TableGrid">
    <w:name w:val="Table Grid"/>
    <w:basedOn w:val="TableNormal"/>
    <w:uiPriority w:val="39"/>
    <w:rsid w:val="00EB03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41A6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86F4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A2698"/>
    <w:pPr>
      <w:spacing w:after="100"/>
      <w:ind w:left="220"/>
    </w:pPr>
  </w:style>
  <w:style w:type="paragraph" w:styleId="TOC3">
    <w:name w:val="toc 3"/>
    <w:basedOn w:val="Normal"/>
    <w:next w:val="Normal"/>
    <w:autoRedefine/>
    <w:uiPriority w:val="39"/>
    <w:unhideWhenUsed/>
    <w:rsid w:val="00F50322"/>
    <w:pPr>
      <w:spacing w:after="100"/>
      <w:ind w:left="440"/>
    </w:pPr>
    <w:rPr>
      <w:rFonts w:eastAsiaTheme="minorEastAsia" w:cs="Times New Roman"/>
      <w:lang w:val="en-US"/>
    </w:rPr>
  </w:style>
  <w:style w:type="character" w:customStyle="1" w:styleId="apple-converted-space">
    <w:name w:val="apple-converted-space"/>
    <w:basedOn w:val="DefaultParagraphFont"/>
    <w:rsid w:val="00205655"/>
  </w:style>
  <w:style w:type="character" w:styleId="HTMLCode">
    <w:name w:val="HTML Code"/>
    <w:basedOn w:val="DefaultParagraphFont"/>
    <w:uiPriority w:val="99"/>
    <w:semiHidden/>
    <w:unhideWhenUsed/>
    <w:rsid w:val="00205655"/>
    <w:rPr>
      <w:rFonts w:ascii="Courier New" w:eastAsia="Times New Roman" w:hAnsi="Courier New" w:cs="Courier New"/>
      <w:sz w:val="20"/>
      <w:szCs w:val="20"/>
    </w:rPr>
  </w:style>
  <w:style w:type="paragraph" w:customStyle="1" w:styleId="Code">
    <w:name w:val="Code"/>
    <w:basedOn w:val="Normal"/>
    <w:link w:val="CodeChar"/>
    <w:qFormat/>
    <w:rsid w:val="00205655"/>
    <w:rPr>
      <w:rFonts w:ascii="Consolas" w:hAnsi="Consolas" w:cs="Consolas"/>
      <w:noProof/>
      <w:color w:val="333333"/>
      <w:sz w:val="18"/>
      <w:szCs w:val="18"/>
      <w:bdr w:val="single" w:sz="6" w:space="0" w:color="DDDDDD" w:frame="1"/>
      <w:shd w:val="clear" w:color="auto" w:fill="F8F8F8"/>
    </w:rPr>
  </w:style>
  <w:style w:type="character" w:customStyle="1" w:styleId="CodeChar">
    <w:name w:val="Code Char"/>
    <w:basedOn w:val="DefaultParagraphFont"/>
    <w:link w:val="Code"/>
    <w:rsid w:val="00205655"/>
    <w:rPr>
      <w:rFonts w:ascii="Consolas" w:hAnsi="Consolas" w:cs="Consolas"/>
      <w:noProof/>
      <w:color w:val="333333"/>
      <w:sz w:val="18"/>
      <w:szCs w:val="18"/>
      <w:bdr w:val="single" w:sz="6" w:space="0" w:color="DDDDDD" w:frame="1"/>
    </w:rPr>
  </w:style>
  <w:style w:type="character" w:customStyle="1" w:styleId="Heading3Char">
    <w:name w:val="Heading 3 Char"/>
    <w:basedOn w:val="DefaultParagraphFont"/>
    <w:link w:val="Heading3"/>
    <w:uiPriority w:val="9"/>
    <w:rsid w:val="00940205"/>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9065AE"/>
    <w:rPr>
      <w:sz w:val="16"/>
      <w:szCs w:val="16"/>
    </w:rPr>
  </w:style>
  <w:style w:type="paragraph" w:styleId="CommentText">
    <w:name w:val="annotation text"/>
    <w:basedOn w:val="Normal"/>
    <w:link w:val="CommentTextChar"/>
    <w:uiPriority w:val="99"/>
    <w:semiHidden/>
    <w:unhideWhenUsed/>
    <w:rsid w:val="009065AE"/>
    <w:pPr>
      <w:spacing w:line="240" w:lineRule="auto"/>
    </w:pPr>
    <w:rPr>
      <w:sz w:val="20"/>
      <w:szCs w:val="20"/>
    </w:rPr>
  </w:style>
  <w:style w:type="character" w:customStyle="1" w:styleId="CommentTextChar">
    <w:name w:val="Comment Text Char"/>
    <w:basedOn w:val="DefaultParagraphFont"/>
    <w:link w:val="CommentText"/>
    <w:uiPriority w:val="99"/>
    <w:semiHidden/>
    <w:rsid w:val="009065AE"/>
    <w:rPr>
      <w:sz w:val="20"/>
      <w:szCs w:val="20"/>
    </w:rPr>
  </w:style>
  <w:style w:type="paragraph" w:styleId="CommentSubject">
    <w:name w:val="annotation subject"/>
    <w:basedOn w:val="CommentText"/>
    <w:next w:val="CommentText"/>
    <w:link w:val="CommentSubjectChar"/>
    <w:uiPriority w:val="99"/>
    <w:semiHidden/>
    <w:unhideWhenUsed/>
    <w:rsid w:val="009065AE"/>
    <w:rPr>
      <w:b/>
      <w:bCs/>
    </w:rPr>
  </w:style>
  <w:style w:type="character" w:customStyle="1" w:styleId="CommentSubjectChar">
    <w:name w:val="Comment Subject Char"/>
    <w:basedOn w:val="CommentTextChar"/>
    <w:link w:val="CommentSubject"/>
    <w:uiPriority w:val="99"/>
    <w:semiHidden/>
    <w:rsid w:val="009065AE"/>
    <w:rPr>
      <w:b/>
      <w:bCs/>
      <w:sz w:val="20"/>
      <w:szCs w:val="20"/>
    </w:rPr>
  </w:style>
  <w:style w:type="paragraph" w:styleId="BalloonText">
    <w:name w:val="Balloon Text"/>
    <w:basedOn w:val="Normal"/>
    <w:link w:val="BalloonTextChar"/>
    <w:uiPriority w:val="99"/>
    <w:semiHidden/>
    <w:unhideWhenUsed/>
    <w:rsid w:val="009065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65AE"/>
    <w:rPr>
      <w:rFonts w:ascii="Segoe UI" w:hAnsi="Segoe UI" w:cs="Segoe UI"/>
      <w:sz w:val="18"/>
      <w:szCs w:val="18"/>
    </w:rPr>
  </w:style>
  <w:style w:type="paragraph" w:styleId="NoSpacing">
    <w:name w:val="No Spacing"/>
    <w:link w:val="NoSpacingChar"/>
    <w:uiPriority w:val="1"/>
    <w:qFormat/>
    <w:rsid w:val="00BF77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772A"/>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1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F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02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0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10F0"/>
    <w:pPr>
      <w:outlineLvl w:val="9"/>
    </w:pPr>
    <w:rPr>
      <w:lang w:val="en-US"/>
    </w:rPr>
  </w:style>
  <w:style w:type="paragraph" w:styleId="TOC1">
    <w:name w:val="toc 1"/>
    <w:basedOn w:val="Normal"/>
    <w:next w:val="Normal"/>
    <w:autoRedefine/>
    <w:uiPriority w:val="39"/>
    <w:unhideWhenUsed/>
    <w:rsid w:val="00EB10F0"/>
    <w:pPr>
      <w:spacing w:after="100"/>
    </w:pPr>
  </w:style>
  <w:style w:type="character" w:styleId="Hyperlink">
    <w:name w:val="Hyperlink"/>
    <w:basedOn w:val="DefaultParagraphFont"/>
    <w:uiPriority w:val="99"/>
    <w:unhideWhenUsed/>
    <w:rsid w:val="00EB10F0"/>
    <w:rPr>
      <w:color w:val="0563C1" w:themeColor="hyperlink"/>
      <w:u w:val="single"/>
    </w:rPr>
  </w:style>
  <w:style w:type="paragraph" w:styleId="Title">
    <w:name w:val="Title"/>
    <w:basedOn w:val="Normal"/>
    <w:next w:val="Normal"/>
    <w:link w:val="TitleChar"/>
    <w:uiPriority w:val="10"/>
    <w:qFormat/>
    <w:rsid w:val="00EB10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0F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B10F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F491D"/>
    <w:pPr>
      <w:ind w:left="720"/>
      <w:contextualSpacing/>
    </w:pPr>
  </w:style>
  <w:style w:type="table" w:styleId="TableGrid">
    <w:name w:val="Table Grid"/>
    <w:basedOn w:val="TableNormal"/>
    <w:uiPriority w:val="39"/>
    <w:rsid w:val="00EB03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41A6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86F4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A2698"/>
    <w:pPr>
      <w:spacing w:after="100"/>
      <w:ind w:left="220"/>
    </w:pPr>
  </w:style>
  <w:style w:type="paragraph" w:styleId="TOC3">
    <w:name w:val="toc 3"/>
    <w:basedOn w:val="Normal"/>
    <w:next w:val="Normal"/>
    <w:autoRedefine/>
    <w:uiPriority w:val="39"/>
    <w:unhideWhenUsed/>
    <w:rsid w:val="00F50322"/>
    <w:pPr>
      <w:spacing w:after="100"/>
      <w:ind w:left="440"/>
    </w:pPr>
    <w:rPr>
      <w:rFonts w:eastAsiaTheme="minorEastAsia" w:cs="Times New Roman"/>
      <w:lang w:val="en-US"/>
    </w:rPr>
  </w:style>
  <w:style w:type="character" w:customStyle="1" w:styleId="apple-converted-space">
    <w:name w:val="apple-converted-space"/>
    <w:basedOn w:val="DefaultParagraphFont"/>
    <w:rsid w:val="00205655"/>
  </w:style>
  <w:style w:type="character" w:styleId="HTMLCode">
    <w:name w:val="HTML Code"/>
    <w:basedOn w:val="DefaultParagraphFont"/>
    <w:uiPriority w:val="99"/>
    <w:semiHidden/>
    <w:unhideWhenUsed/>
    <w:rsid w:val="00205655"/>
    <w:rPr>
      <w:rFonts w:ascii="Courier New" w:eastAsia="Times New Roman" w:hAnsi="Courier New" w:cs="Courier New"/>
      <w:sz w:val="20"/>
      <w:szCs w:val="20"/>
    </w:rPr>
  </w:style>
  <w:style w:type="paragraph" w:customStyle="1" w:styleId="Code">
    <w:name w:val="Code"/>
    <w:basedOn w:val="Normal"/>
    <w:link w:val="CodeChar"/>
    <w:qFormat/>
    <w:rsid w:val="00205655"/>
    <w:rPr>
      <w:rFonts w:ascii="Consolas" w:hAnsi="Consolas" w:cs="Consolas"/>
      <w:noProof/>
      <w:color w:val="333333"/>
      <w:sz w:val="18"/>
      <w:szCs w:val="18"/>
      <w:bdr w:val="single" w:sz="6" w:space="0" w:color="DDDDDD" w:frame="1"/>
      <w:shd w:val="clear" w:color="auto" w:fill="F8F8F8"/>
    </w:rPr>
  </w:style>
  <w:style w:type="character" w:customStyle="1" w:styleId="CodeChar">
    <w:name w:val="Code Char"/>
    <w:basedOn w:val="DefaultParagraphFont"/>
    <w:link w:val="Code"/>
    <w:rsid w:val="00205655"/>
    <w:rPr>
      <w:rFonts w:ascii="Consolas" w:hAnsi="Consolas" w:cs="Consolas"/>
      <w:noProof/>
      <w:color w:val="333333"/>
      <w:sz w:val="18"/>
      <w:szCs w:val="18"/>
      <w:bdr w:val="single" w:sz="6" w:space="0" w:color="DDDDDD" w:frame="1"/>
    </w:rPr>
  </w:style>
  <w:style w:type="character" w:customStyle="1" w:styleId="Heading3Char">
    <w:name w:val="Heading 3 Char"/>
    <w:basedOn w:val="DefaultParagraphFont"/>
    <w:link w:val="Heading3"/>
    <w:uiPriority w:val="9"/>
    <w:rsid w:val="00940205"/>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9065AE"/>
    <w:rPr>
      <w:sz w:val="16"/>
      <w:szCs w:val="16"/>
    </w:rPr>
  </w:style>
  <w:style w:type="paragraph" w:styleId="CommentText">
    <w:name w:val="annotation text"/>
    <w:basedOn w:val="Normal"/>
    <w:link w:val="CommentTextChar"/>
    <w:uiPriority w:val="99"/>
    <w:semiHidden/>
    <w:unhideWhenUsed/>
    <w:rsid w:val="009065AE"/>
    <w:pPr>
      <w:spacing w:line="240" w:lineRule="auto"/>
    </w:pPr>
    <w:rPr>
      <w:sz w:val="20"/>
      <w:szCs w:val="20"/>
    </w:rPr>
  </w:style>
  <w:style w:type="character" w:customStyle="1" w:styleId="CommentTextChar">
    <w:name w:val="Comment Text Char"/>
    <w:basedOn w:val="DefaultParagraphFont"/>
    <w:link w:val="CommentText"/>
    <w:uiPriority w:val="99"/>
    <w:semiHidden/>
    <w:rsid w:val="009065AE"/>
    <w:rPr>
      <w:sz w:val="20"/>
      <w:szCs w:val="20"/>
    </w:rPr>
  </w:style>
  <w:style w:type="paragraph" w:styleId="CommentSubject">
    <w:name w:val="annotation subject"/>
    <w:basedOn w:val="CommentText"/>
    <w:next w:val="CommentText"/>
    <w:link w:val="CommentSubjectChar"/>
    <w:uiPriority w:val="99"/>
    <w:semiHidden/>
    <w:unhideWhenUsed/>
    <w:rsid w:val="009065AE"/>
    <w:rPr>
      <w:b/>
      <w:bCs/>
    </w:rPr>
  </w:style>
  <w:style w:type="character" w:customStyle="1" w:styleId="CommentSubjectChar">
    <w:name w:val="Comment Subject Char"/>
    <w:basedOn w:val="CommentTextChar"/>
    <w:link w:val="CommentSubject"/>
    <w:uiPriority w:val="99"/>
    <w:semiHidden/>
    <w:rsid w:val="009065AE"/>
    <w:rPr>
      <w:b/>
      <w:bCs/>
      <w:sz w:val="20"/>
      <w:szCs w:val="20"/>
    </w:rPr>
  </w:style>
  <w:style w:type="paragraph" w:styleId="BalloonText">
    <w:name w:val="Balloon Text"/>
    <w:basedOn w:val="Normal"/>
    <w:link w:val="BalloonTextChar"/>
    <w:uiPriority w:val="99"/>
    <w:semiHidden/>
    <w:unhideWhenUsed/>
    <w:rsid w:val="009065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65AE"/>
    <w:rPr>
      <w:rFonts w:ascii="Segoe UI" w:hAnsi="Segoe UI" w:cs="Segoe UI"/>
      <w:sz w:val="18"/>
      <w:szCs w:val="18"/>
    </w:rPr>
  </w:style>
  <w:style w:type="paragraph" w:styleId="NoSpacing">
    <w:name w:val="No Spacing"/>
    <w:link w:val="NoSpacingChar"/>
    <w:uiPriority w:val="1"/>
    <w:qFormat/>
    <w:rsid w:val="00BF77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772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96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comments" Target="comments.xm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61A89-27E0-40FB-A1FF-BA5B50173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92176FAF</Template>
  <TotalTime>502</TotalTime>
  <Pages>20</Pages>
  <Words>2194</Words>
  <Characters>12508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01robinson</dc:creator>
  <cp:keywords/>
  <dc:description/>
  <cp:lastModifiedBy>01robinson</cp:lastModifiedBy>
  <cp:revision>21</cp:revision>
  <dcterms:created xsi:type="dcterms:W3CDTF">2014-01-31T21:42:00Z</dcterms:created>
  <dcterms:modified xsi:type="dcterms:W3CDTF">2014-02-28T15:41:00Z</dcterms:modified>
</cp:coreProperties>
</file>